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A0DA" w14:textId="77777777" w:rsidR="006760F4" w:rsidRDefault="006760F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Tabla de Contenido</w:t>
      </w:r>
    </w:p>
    <w:p w14:paraId="20F7A0DB" w14:textId="77777777" w:rsidR="006760F4" w:rsidRDefault="006760F4">
      <w:pPr>
        <w:jc w:val="center"/>
        <w:rPr>
          <w:b/>
          <w:sz w:val="24"/>
          <w:szCs w:val="24"/>
        </w:rPr>
      </w:pPr>
    </w:p>
    <w:p w14:paraId="20F7A0DC" w14:textId="77777777" w:rsidR="00730C37" w:rsidRDefault="006760F4">
      <w:pPr>
        <w:pStyle w:val="TDC1"/>
        <w:rPr>
          <w:rFonts w:ascii="Times New Roman" w:eastAsia="Batang" w:hAnsi="Times New Roman"/>
          <w:noProof/>
          <w:sz w:val="24"/>
          <w:szCs w:val="24"/>
          <w:lang w:eastAsia="ko-K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62239352" w:history="1">
        <w:r w:rsidR="00730C37" w:rsidRPr="00A25128">
          <w:rPr>
            <w:rStyle w:val="Hipervnculo"/>
            <w:noProof/>
          </w:rPr>
          <w:t>1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Introducción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_Toc162239352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2</w:t>
        </w:r>
        <w:r w:rsidR="00730C37">
          <w:rPr>
            <w:noProof/>
            <w:webHidden/>
          </w:rPr>
          <w:fldChar w:fldCharType="end"/>
        </w:r>
      </w:hyperlink>
    </w:p>
    <w:p w14:paraId="20F7A0DD" w14:textId="77777777" w:rsidR="00730C37" w:rsidRDefault="00730C37">
      <w:pPr>
        <w:pStyle w:val="TDC2"/>
        <w:tabs>
          <w:tab w:val="left" w:pos="72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53" w:history="1">
        <w:r w:rsidRPr="00A25128">
          <w:rPr>
            <w:rStyle w:val="Hipervnculo"/>
            <w:noProof/>
          </w:rPr>
          <w:t>1.1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F7A0DE" w14:textId="77777777" w:rsidR="00730C37" w:rsidRDefault="00730C37">
      <w:pPr>
        <w:pStyle w:val="TDC2"/>
        <w:tabs>
          <w:tab w:val="left" w:pos="72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54" w:history="1">
        <w:r w:rsidRPr="00A25128">
          <w:rPr>
            <w:rStyle w:val="Hipervnculo"/>
            <w:noProof/>
          </w:rPr>
          <w:t>1.2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F7A0DF" w14:textId="77777777" w:rsidR="00730C37" w:rsidRDefault="00730C37">
      <w:pPr>
        <w:pStyle w:val="TDC2"/>
        <w:tabs>
          <w:tab w:val="left" w:pos="72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55" w:history="1">
        <w:r w:rsidRPr="00A25128">
          <w:rPr>
            <w:rStyle w:val="Hipervnculo"/>
            <w:noProof/>
          </w:rPr>
          <w:t>1.3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Definiciones y Abreviaturas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F7A0E0" w14:textId="77777777" w:rsidR="00730C37" w:rsidRDefault="00730C37">
      <w:pPr>
        <w:pStyle w:val="TDC1"/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56" w:history="1">
        <w:r w:rsidRPr="00A25128">
          <w:rPr>
            <w:rStyle w:val="Hipervnculo"/>
            <w:noProof/>
          </w:rPr>
          <w:t>2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Plan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F7A0E1" w14:textId="77777777" w:rsidR="00730C37" w:rsidRDefault="00730C37">
      <w:pPr>
        <w:pStyle w:val="TDC2"/>
        <w:tabs>
          <w:tab w:val="left" w:pos="72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57" w:history="1">
        <w:r w:rsidRPr="00A25128">
          <w:rPr>
            <w:rStyle w:val="Hipervnculo"/>
            <w:noProof/>
          </w:rPr>
          <w:t>2.1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Plan de pruebas de integración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F7A0E2" w14:textId="77777777" w:rsidR="00730C37" w:rsidRDefault="00730C37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58" w:history="1">
        <w:r w:rsidRPr="00A25128">
          <w:rPr>
            <w:rStyle w:val="Hipervnculo"/>
            <w:noProof/>
          </w:rPr>
          <w:t>2.1.1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Estrategia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F7A0E3" w14:textId="77777777" w:rsidR="00730C37" w:rsidRDefault="00730C37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59" w:history="1">
        <w:r w:rsidRPr="00A25128">
          <w:rPr>
            <w:rStyle w:val="Hipervnculo"/>
            <w:noProof/>
          </w:rPr>
          <w:t>2.1.2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F7A0E4" w14:textId="77777777" w:rsidR="00730C37" w:rsidRDefault="00730C37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0" w:history="1">
        <w:r w:rsidRPr="00A25128">
          <w:rPr>
            <w:rStyle w:val="Hipervnculo"/>
            <w:noProof/>
          </w:rPr>
          <w:t>2.1.3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F7A0E5" w14:textId="77777777" w:rsidR="00730C37" w:rsidRDefault="00730C37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1" w:history="1">
        <w:r w:rsidRPr="00A25128">
          <w:rPr>
            <w:rStyle w:val="Hipervnculo"/>
            <w:noProof/>
          </w:rPr>
          <w:t>2.1.4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Diseño 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F7A0E6" w14:textId="77777777" w:rsidR="00730C37" w:rsidRDefault="00730C37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2" w:history="1">
        <w:r w:rsidRPr="00A25128">
          <w:rPr>
            <w:rStyle w:val="Hipervnculo"/>
            <w:noProof/>
          </w:rPr>
          <w:t>2.1.5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Asignación responsabilidad de la ejecución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F7A0E7" w14:textId="77777777" w:rsidR="00730C37" w:rsidRDefault="00730C37">
      <w:pPr>
        <w:pStyle w:val="TDC2"/>
        <w:tabs>
          <w:tab w:val="left" w:pos="72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3" w:history="1">
        <w:r w:rsidRPr="00A25128">
          <w:rPr>
            <w:rStyle w:val="Hipervnculo"/>
            <w:noProof/>
          </w:rPr>
          <w:t>2.2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Plan de pruebas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F7A0E8" w14:textId="77777777" w:rsidR="00730C37" w:rsidRDefault="00730C37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4" w:history="1">
        <w:r w:rsidRPr="00A25128">
          <w:rPr>
            <w:rStyle w:val="Hipervnculo"/>
            <w:noProof/>
          </w:rPr>
          <w:t>2.2.1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Estrategia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F7A0E9" w14:textId="77777777" w:rsidR="00730C37" w:rsidRDefault="00730C37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5" w:history="1">
        <w:r w:rsidRPr="00A25128">
          <w:rPr>
            <w:rStyle w:val="Hipervnculo"/>
            <w:noProof/>
          </w:rPr>
          <w:t>2.2.2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F7A0EA" w14:textId="77777777" w:rsidR="00730C37" w:rsidRDefault="00730C37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6" w:history="1">
        <w:r w:rsidRPr="00A25128">
          <w:rPr>
            <w:rStyle w:val="Hipervnculo"/>
            <w:noProof/>
          </w:rPr>
          <w:t>2.2.3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F7A0EB" w14:textId="77777777" w:rsidR="00730C37" w:rsidRDefault="00730C37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7" w:history="1">
        <w:r w:rsidRPr="00A25128">
          <w:rPr>
            <w:rStyle w:val="Hipervnculo"/>
            <w:noProof/>
          </w:rPr>
          <w:t>2.2.4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Diseño 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F7A0EC" w14:textId="77777777" w:rsidR="00730C37" w:rsidRDefault="00730C37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8" w:history="1">
        <w:r w:rsidRPr="00A25128">
          <w:rPr>
            <w:rStyle w:val="Hipervnculo"/>
            <w:noProof/>
          </w:rPr>
          <w:t>2.2.5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Asignación responsabilidad de la ejecución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F7A0ED" w14:textId="77777777" w:rsidR="00730C37" w:rsidRDefault="00730C37">
      <w:pPr>
        <w:pStyle w:val="TDC2"/>
        <w:tabs>
          <w:tab w:val="left" w:pos="72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9" w:history="1">
        <w:r w:rsidRPr="00A25128">
          <w:rPr>
            <w:rStyle w:val="Hipervnculo"/>
            <w:noProof/>
          </w:rPr>
          <w:t>2.3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Plan de pruebas de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F7A0EE" w14:textId="77777777" w:rsidR="00730C37" w:rsidRDefault="00730C37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70" w:history="1">
        <w:r w:rsidRPr="00A25128">
          <w:rPr>
            <w:rStyle w:val="Hipervnculo"/>
            <w:noProof/>
          </w:rPr>
          <w:t>2.3.1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Estrategia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F7A0EF" w14:textId="77777777" w:rsidR="00730C37" w:rsidRDefault="00730C37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71" w:history="1">
        <w:r w:rsidRPr="00A25128">
          <w:rPr>
            <w:rStyle w:val="Hipervnculo"/>
            <w:noProof/>
          </w:rPr>
          <w:t>2.3.2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F7A0F0" w14:textId="77777777" w:rsidR="00730C37" w:rsidRDefault="00730C37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72" w:history="1">
        <w:r w:rsidRPr="00A25128">
          <w:rPr>
            <w:rStyle w:val="Hipervnculo"/>
            <w:noProof/>
          </w:rPr>
          <w:t>2.3.3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F7A0F1" w14:textId="77777777" w:rsidR="00730C37" w:rsidRDefault="00730C37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73" w:history="1">
        <w:r w:rsidRPr="00A25128">
          <w:rPr>
            <w:rStyle w:val="Hipervnculo"/>
            <w:noProof/>
          </w:rPr>
          <w:t>2.3.4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Diseño 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F7A0F2" w14:textId="77777777" w:rsidR="00730C37" w:rsidRDefault="00730C37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74" w:history="1">
        <w:r w:rsidRPr="00A25128">
          <w:rPr>
            <w:rStyle w:val="Hipervnculo"/>
            <w:noProof/>
          </w:rPr>
          <w:t>2.3.5</w:t>
        </w:r>
        <w:r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Pr="00A25128">
          <w:rPr>
            <w:rStyle w:val="Hipervnculo"/>
            <w:noProof/>
          </w:rPr>
          <w:t>Asignación responsabilidad de la ejecución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_Toc162239374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F7A0F3" w14:textId="77777777" w:rsidR="006760F4" w:rsidRDefault="006760F4" w:rsidP="00C00DED">
      <w:pPr>
        <w:tabs>
          <w:tab w:val="left" w:pos="709"/>
        </w:tabs>
      </w:pPr>
      <w:r>
        <w:fldChar w:fldCharType="end"/>
      </w:r>
    </w:p>
    <w:p w14:paraId="20F7A0F4" w14:textId="77777777" w:rsidR="002279C1" w:rsidRDefault="006760F4" w:rsidP="002279C1">
      <w:pPr>
        <w:pStyle w:val="Ttulo1"/>
      </w:pPr>
      <w:r>
        <w:br w:type="page"/>
      </w:r>
      <w:r>
        <w:lastRenderedPageBreak/>
        <w:t xml:space="preserve"> </w:t>
      </w:r>
      <w:bookmarkStart w:id="0" w:name="_Toc161577178"/>
      <w:bookmarkStart w:id="1" w:name="_Toc162239352"/>
      <w:r w:rsidR="002279C1">
        <w:t>Introducción</w:t>
      </w:r>
      <w:bookmarkEnd w:id="0"/>
      <w:bookmarkEnd w:id="1"/>
    </w:p>
    <w:p w14:paraId="20F7A0F5" w14:textId="77777777" w:rsidR="002279C1" w:rsidRDefault="002279C1" w:rsidP="00373FAE">
      <w:pPr>
        <w:pStyle w:val="Ttulo2"/>
        <w:tabs>
          <w:tab w:val="clear" w:pos="860"/>
          <w:tab w:val="num" w:pos="576"/>
        </w:tabs>
        <w:ind w:left="576"/>
      </w:pPr>
      <w:bookmarkStart w:id="2" w:name="_Toc160628086"/>
      <w:bookmarkStart w:id="3" w:name="_Toc161577179"/>
      <w:bookmarkStart w:id="4" w:name="_Toc162239353"/>
      <w:r w:rsidRPr="00373FAE">
        <w:t>Objetivo</w:t>
      </w:r>
      <w:bookmarkEnd w:id="2"/>
      <w:bookmarkEnd w:id="3"/>
      <w:bookmarkEnd w:id="4"/>
    </w:p>
    <w:p w14:paraId="20F7A0F6" w14:textId="77777777" w:rsidR="006678C6" w:rsidRPr="00377D6D" w:rsidRDefault="006678C6" w:rsidP="00377D6D">
      <w:pPr>
        <w:numPr>
          <w:ilvl w:val="0"/>
          <w:numId w:val="35"/>
        </w:numPr>
        <w:jc w:val="both"/>
        <w:rPr>
          <w:lang w:val="es-ES"/>
        </w:rPr>
      </w:pPr>
      <w:r w:rsidRPr="006678C6">
        <w:rPr>
          <w:lang w:val="es-ES"/>
        </w:rPr>
        <w:t xml:space="preserve">Garantizar el cumplimiento de los requerimientos tanto funcionales como no funcionales planteados dentro del proyecto mediante las pruebas de Integración, Sistema y </w:t>
      </w:r>
      <w:proofErr w:type="gramStart"/>
      <w:r w:rsidRPr="006678C6">
        <w:rPr>
          <w:lang w:val="es-ES"/>
        </w:rPr>
        <w:t>Aceptación.</w:t>
      </w:r>
      <w:r w:rsidRPr="00377D6D">
        <w:rPr>
          <w:lang w:val="es-ES"/>
        </w:rPr>
        <w:t>.</w:t>
      </w:r>
      <w:proofErr w:type="gramEnd"/>
    </w:p>
    <w:p w14:paraId="20F7A0F7" w14:textId="77777777" w:rsidR="002279C1" w:rsidRDefault="002279C1" w:rsidP="00373FAE">
      <w:pPr>
        <w:pStyle w:val="Ttulo2"/>
        <w:tabs>
          <w:tab w:val="clear" w:pos="860"/>
          <w:tab w:val="num" w:pos="576"/>
        </w:tabs>
        <w:ind w:left="576"/>
      </w:pPr>
      <w:bookmarkStart w:id="5" w:name="_Toc161577180"/>
      <w:bookmarkStart w:id="6" w:name="_Toc162239354"/>
      <w:r>
        <w:t>Alcance</w:t>
      </w:r>
      <w:bookmarkEnd w:id="5"/>
      <w:bookmarkEnd w:id="6"/>
    </w:p>
    <w:p w14:paraId="20F7A0F8" w14:textId="77777777" w:rsidR="006678C6" w:rsidRDefault="006678C6" w:rsidP="002279C1">
      <w:pPr>
        <w:jc w:val="both"/>
        <w:rPr>
          <w:rFonts w:cs="Arial"/>
        </w:rPr>
      </w:pPr>
      <w:bookmarkStart w:id="7" w:name="_Toc161050536"/>
      <w:bookmarkStart w:id="8" w:name="_Toc161577181"/>
      <w:r>
        <w:rPr>
          <w:rFonts w:cs="Arial"/>
        </w:rPr>
        <w:t xml:space="preserve">El presente documento define las pruebas orientadas a la validación de los casos de uso establecidos en </w:t>
      </w:r>
      <w:r w:rsidRPr="006678C6">
        <w:rPr>
          <w:rFonts w:cs="Arial"/>
        </w:rPr>
        <w:t>DT_Req_01_EspecificacionRequerimientos</w:t>
      </w:r>
      <w:r w:rsidR="000C7C7E">
        <w:rPr>
          <w:rFonts w:cs="Arial"/>
        </w:rPr>
        <w:t>.</w:t>
      </w:r>
      <w:r>
        <w:rPr>
          <w:rFonts w:cs="Arial"/>
        </w:rPr>
        <w:t xml:space="preserve"> </w:t>
      </w:r>
    </w:p>
    <w:p w14:paraId="20F7A0F9" w14:textId="77777777" w:rsidR="002279C1" w:rsidRDefault="002279C1" w:rsidP="00373FAE">
      <w:pPr>
        <w:pStyle w:val="Ttulo2"/>
        <w:tabs>
          <w:tab w:val="clear" w:pos="860"/>
          <w:tab w:val="num" w:pos="576"/>
        </w:tabs>
        <w:ind w:left="576"/>
      </w:pPr>
      <w:bookmarkStart w:id="9" w:name="_Toc162239355"/>
      <w:r>
        <w:t>Definiciones y Abreviaturas</w:t>
      </w:r>
      <w:bookmarkEnd w:id="7"/>
      <w:bookmarkEnd w:id="8"/>
      <w:bookmarkEnd w:id="9"/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2497"/>
        <w:gridCol w:w="1331"/>
        <w:gridCol w:w="1559"/>
        <w:gridCol w:w="1276"/>
      </w:tblGrid>
      <w:tr w:rsidR="005A1BD2" w:rsidRPr="00BA6A80" w14:paraId="20F7A0FB" w14:textId="77777777" w:rsidTr="00BA6A80">
        <w:tc>
          <w:tcPr>
            <w:tcW w:w="8472" w:type="dxa"/>
            <w:gridSpan w:val="5"/>
            <w:shd w:val="clear" w:color="auto" w:fill="B3B3B3"/>
          </w:tcPr>
          <w:p w14:paraId="20F7A0FA" w14:textId="77777777" w:rsidR="005A1BD2" w:rsidRPr="00BA6A80" w:rsidRDefault="005A1BD2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ABREVIATURAS</w:t>
            </w:r>
          </w:p>
        </w:tc>
      </w:tr>
      <w:tr w:rsidR="005A1BD2" w:rsidRPr="00BA6A80" w14:paraId="20F7A0FE" w14:textId="77777777" w:rsidTr="00BA6A80">
        <w:tc>
          <w:tcPr>
            <w:tcW w:w="4306" w:type="dxa"/>
            <w:gridSpan w:val="2"/>
            <w:shd w:val="clear" w:color="auto" w:fill="E6E6E6"/>
          </w:tcPr>
          <w:p w14:paraId="20F7A0FC" w14:textId="77777777" w:rsidR="005A1BD2" w:rsidRPr="00BA6A80" w:rsidRDefault="005A1BD2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Abreviatura</w:t>
            </w:r>
          </w:p>
        </w:tc>
        <w:tc>
          <w:tcPr>
            <w:tcW w:w="4166" w:type="dxa"/>
            <w:gridSpan w:val="3"/>
            <w:shd w:val="clear" w:color="auto" w:fill="E6E6E6"/>
          </w:tcPr>
          <w:p w14:paraId="20F7A0FD" w14:textId="77777777" w:rsidR="005A1BD2" w:rsidRPr="00BA6A80" w:rsidRDefault="005A1BD2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Descripción</w:t>
            </w:r>
          </w:p>
        </w:tc>
      </w:tr>
      <w:tr w:rsidR="005A1BD2" w:rsidRPr="00BA6A80" w14:paraId="20F7A101" w14:textId="77777777" w:rsidTr="00BA6A80">
        <w:tc>
          <w:tcPr>
            <w:tcW w:w="4306" w:type="dxa"/>
            <w:gridSpan w:val="2"/>
          </w:tcPr>
          <w:p w14:paraId="20F7A0FF" w14:textId="77777777" w:rsidR="005A1BD2" w:rsidRPr="00BA6A80" w:rsidRDefault="005A1BD2" w:rsidP="00651E64">
            <w:pPr>
              <w:rPr>
                <w:b/>
                <w:sz w:val="18"/>
                <w:szCs w:val="18"/>
                <w:lang w:val="es-ES"/>
              </w:rPr>
            </w:pPr>
          </w:p>
        </w:tc>
        <w:tc>
          <w:tcPr>
            <w:tcW w:w="4166" w:type="dxa"/>
            <w:gridSpan w:val="3"/>
          </w:tcPr>
          <w:p w14:paraId="20F7A100" w14:textId="77777777" w:rsidR="005A1BD2" w:rsidRPr="00BA6A80" w:rsidRDefault="005A1BD2" w:rsidP="00651E64">
            <w:pPr>
              <w:rPr>
                <w:b/>
                <w:sz w:val="18"/>
                <w:szCs w:val="18"/>
                <w:lang w:val="es-ES"/>
              </w:rPr>
            </w:pPr>
          </w:p>
        </w:tc>
      </w:tr>
      <w:tr w:rsidR="005A1BD2" w:rsidRPr="00BA6A80" w14:paraId="20F7A104" w14:textId="77777777" w:rsidTr="00BA6A80">
        <w:tc>
          <w:tcPr>
            <w:tcW w:w="4306" w:type="dxa"/>
            <w:gridSpan w:val="2"/>
          </w:tcPr>
          <w:p w14:paraId="20F7A102" w14:textId="77777777" w:rsidR="005A1BD2" w:rsidRPr="00BA6A80" w:rsidRDefault="005A1BD2" w:rsidP="00651E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166" w:type="dxa"/>
            <w:gridSpan w:val="3"/>
          </w:tcPr>
          <w:p w14:paraId="20F7A103" w14:textId="77777777" w:rsidR="005A1BD2" w:rsidRPr="00BA6A80" w:rsidRDefault="005A1BD2" w:rsidP="00651E64">
            <w:pPr>
              <w:rPr>
                <w:sz w:val="18"/>
                <w:szCs w:val="18"/>
                <w:lang w:val="es-ES"/>
              </w:rPr>
            </w:pPr>
          </w:p>
        </w:tc>
      </w:tr>
      <w:tr w:rsidR="005A1BD2" w:rsidRPr="00BA6A80" w14:paraId="20F7A106" w14:textId="77777777" w:rsidTr="00BA6A80">
        <w:tc>
          <w:tcPr>
            <w:tcW w:w="8472" w:type="dxa"/>
            <w:gridSpan w:val="5"/>
            <w:shd w:val="clear" w:color="auto" w:fill="B3B3B3"/>
          </w:tcPr>
          <w:p w14:paraId="20F7A105" w14:textId="77777777" w:rsidR="005A1BD2" w:rsidRPr="00BA6A80" w:rsidRDefault="005A1BD2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GLOSARIO</w:t>
            </w:r>
          </w:p>
        </w:tc>
      </w:tr>
      <w:tr w:rsidR="005A1BD2" w:rsidRPr="00BA6A80" w14:paraId="20F7A10B" w14:textId="77777777" w:rsidTr="00BA6A80">
        <w:tc>
          <w:tcPr>
            <w:tcW w:w="1809" w:type="dxa"/>
            <w:shd w:val="clear" w:color="auto" w:fill="E6E6E6"/>
          </w:tcPr>
          <w:p w14:paraId="20F7A107" w14:textId="77777777" w:rsidR="005A1BD2" w:rsidRPr="00BA6A80" w:rsidRDefault="005A1BD2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Palabra</w:t>
            </w:r>
          </w:p>
        </w:tc>
        <w:tc>
          <w:tcPr>
            <w:tcW w:w="3828" w:type="dxa"/>
            <w:gridSpan w:val="2"/>
            <w:shd w:val="clear" w:color="auto" w:fill="E6E6E6"/>
          </w:tcPr>
          <w:p w14:paraId="20F7A108" w14:textId="77777777" w:rsidR="005A1BD2" w:rsidRPr="00BA6A80" w:rsidRDefault="005A1BD2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Significado</w:t>
            </w:r>
          </w:p>
        </w:tc>
        <w:tc>
          <w:tcPr>
            <w:tcW w:w="1559" w:type="dxa"/>
            <w:shd w:val="clear" w:color="auto" w:fill="E6E6E6"/>
          </w:tcPr>
          <w:p w14:paraId="20F7A109" w14:textId="77777777" w:rsidR="005A1BD2" w:rsidRPr="00BA6A80" w:rsidRDefault="005A1BD2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Tipo</w:t>
            </w:r>
          </w:p>
        </w:tc>
        <w:tc>
          <w:tcPr>
            <w:tcW w:w="1276" w:type="dxa"/>
            <w:shd w:val="clear" w:color="auto" w:fill="E6E6E6"/>
          </w:tcPr>
          <w:p w14:paraId="20F7A10A" w14:textId="77777777" w:rsidR="005A1BD2" w:rsidRPr="00BA6A80" w:rsidRDefault="005A1BD2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Sinónimos</w:t>
            </w:r>
          </w:p>
        </w:tc>
      </w:tr>
      <w:tr w:rsidR="005A1BD2" w:rsidRPr="00BA6A80" w14:paraId="20F7A111" w14:textId="77777777" w:rsidTr="00BA6A80">
        <w:tc>
          <w:tcPr>
            <w:tcW w:w="1809" w:type="dxa"/>
          </w:tcPr>
          <w:p w14:paraId="20F7A10C" w14:textId="77777777" w:rsidR="005A1BD2" w:rsidRDefault="005A1BD2" w:rsidP="00651E64">
            <w:pPr>
              <w:rPr>
                <w:sz w:val="18"/>
                <w:szCs w:val="18"/>
                <w:lang w:val="es-ES"/>
              </w:rPr>
            </w:pPr>
          </w:p>
          <w:p w14:paraId="20F7A10D" w14:textId="77777777" w:rsidR="00377D6D" w:rsidRPr="00BA6A80" w:rsidRDefault="00377D6D" w:rsidP="00651E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3828" w:type="dxa"/>
            <w:gridSpan w:val="2"/>
          </w:tcPr>
          <w:p w14:paraId="20F7A10E" w14:textId="77777777" w:rsidR="005A1BD2" w:rsidRPr="00BA6A80" w:rsidRDefault="005A1BD2" w:rsidP="00651E64">
            <w:pPr>
              <w:rPr>
                <w:rFonts w:cs="Arial"/>
                <w:sz w:val="18"/>
                <w:szCs w:val="18"/>
                <w:lang w:val="es-ES"/>
              </w:rPr>
            </w:pPr>
          </w:p>
        </w:tc>
        <w:tc>
          <w:tcPr>
            <w:tcW w:w="1559" w:type="dxa"/>
          </w:tcPr>
          <w:p w14:paraId="20F7A10F" w14:textId="77777777" w:rsidR="005A1BD2" w:rsidRPr="00BA6A80" w:rsidRDefault="005A1BD2" w:rsidP="00651E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14:paraId="20F7A110" w14:textId="77777777" w:rsidR="005A1BD2" w:rsidRPr="00BA6A80" w:rsidRDefault="005A1BD2" w:rsidP="00651E64">
            <w:pPr>
              <w:rPr>
                <w:sz w:val="18"/>
                <w:szCs w:val="18"/>
                <w:lang w:val="es-ES"/>
              </w:rPr>
            </w:pPr>
          </w:p>
        </w:tc>
      </w:tr>
      <w:tr w:rsidR="005A1BD2" w:rsidRPr="00BA6A80" w14:paraId="20F7A117" w14:textId="77777777" w:rsidTr="00BA6A80">
        <w:tc>
          <w:tcPr>
            <w:tcW w:w="1809" w:type="dxa"/>
          </w:tcPr>
          <w:p w14:paraId="20F7A112" w14:textId="77777777" w:rsidR="005A1BD2" w:rsidRDefault="005A1BD2" w:rsidP="00651E64">
            <w:pPr>
              <w:rPr>
                <w:sz w:val="18"/>
                <w:szCs w:val="18"/>
                <w:lang w:val="es-ES"/>
              </w:rPr>
            </w:pPr>
          </w:p>
          <w:p w14:paraId="20F7A113" w14:textId="77777777" w:rsidR="00377D6D" w:rsidRPr="00BA6A80" w:rsidRDefault="00377D6D" w:rsidP="00651E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3828" w:type="dxa"/>
            <w:gridSpan w:val="2"/>
          </w:tcPr>
          <w:p w14:paraId="20F7A114" w14:textId="77777777" w:rsidR="005A1BD2" w:rsidRPr="00BA6A80" w:rsidRDefault="005A1BD2" w:rsidP="00651E64">
            <w:pPr>
              <w:rPr>
                <w:rFonts w:cs="Arial"/>
              </w:rPr>
            </w:pPr>
          </w:p>
        </w:tc>
        <w:tc>
          <w:tcPr>
            <w:tcW w:w="1559" w:type="dxa"/>
          </w:tcPr>
          <w:p w14:paraId="20F7A115" w14:textId="77777777" w:rsidR="005A1BD2" w:rsidRPr="00BA6A80" w:rsidRDefault="005A1BD2" w:rsidP="00651E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14:paraId="20F7A116" w14:textId="77777777" w:rsidR="005A1BD2" w:rsidRPr="00BA6A80" w:rsidRDefault="005A1BD2" w:rsidP="00651E64">
            <w:pPr>
              <w:rPr>
                <w:sz w:val="18"/>
                <w:szCs w:val="18"/>
                <w:lang w:val="es-ES"/>
              </w:rPr>
            </w:pPr>
          </w:p>
        </w:tc>
      </w:tr>
    </w:tbl>
    <w:p w14:paraId="20F7A118" w14:textId="77777777" w:rsidR="002279C1" w:rsidRDefault="00C137B5" w:rsidP="002279C1">
      <w:pPr>
        <w:pStyle w:val="Ttulo1"/>
      </w:pPr>
      <w:bookmarkStart w:id="10" w:name="_Toc162239356"/>
      <w:bookmarkStart w:id="11" w:name="_Toc161577183"/>
      <w:r>
        <w:t>Plan de pruebas</w:t>
      </w:r>
      <w:bookmarkEnd w:id="10"/>
    </w:p>
    <w:p w14:paraId="20F7A119" w14:textId="77777777" w:rsidR="00C734E3" w:rsidRDefault="00C734E3" w:rsidP="00373FAE">
      <w:pPr>
        <w:pStyle w:val="Ttulo2"/>
        <w:tabs>
          <w:tab w:val="clear" w:pos="860"/>
          <w:tab w:val="num" w:pos="576"/>
        </w:tabs>
        <w:ind w:left="576"/>
      </w:pPr>
      <w:bookmarkStart w:id="12" w:name="_Toc162239357"/>
      <w:r>
        <w:t>Plan de pruebas de integración</w:t>
      </w:r>
      <w:bookmarkEnd w:id="12"/>
    </w:p>
    <w:p w14:paraId="20F7A11A" w14:textId="77777777" w:rsidR="008467EA" w:rsidRDefault="008467EA" w:rsidP="008467EA">
      <w:pPr>
        <w:jc w:val="both"/>
      </w:pPr>
    </w:p>
    <w:p w14:paraId="20F7A11B" w14:textId="77777777" w:rsidR="00C734E3" w:rsidRDefault="00C734E3" w:rsidP="00C137B5">
      <w:pPr>
        <w:pStyle w:val="Ttulo3"/>
      </w:pPr>
      <w:bookmarkStart w:id="13" w:name="_Toc162239358"/>
      <w:r>
        <w:t>Estrategia</w:t>
      </w:r>
      <w:bookmarkEnd w:id="13"/>
    </w:p>
    <w:p w14:paraId="20F7A11C" w14:textId="77777777" w:rsidR="00472885" w:rsidRDefault="00472885" w:rsidP="00472885">
      <w:pPr>
        <w:jc w:val="both"/>
        <w:rPr>
          <w:rFonts w:cs="Arial"/>
        </w:rPr>
      </w:pPr>
      <w:r w:rsidRPr="00472885">
        <w:rPr>
          <w:rFonts w:cs="Arial"/>
        </w:rPr>
        <w:t xml:space="preserve">Se utilizará una estrategia de cubrimiento basada en requerimientos, verificando que cada uno de los casos de uso que componen el módulo </w:t>
      </w:r>
      <w:r w:rsidR="00510DFD">
        <w:rPr>
          <w:rFonts w:cs="Arial"/>
        </w:rPr>
        <w:t>sea</w:t>
      </w:r>
      <w:r w:rsidR="000676FB">
        <w:rPr>
          <w:rFonts w:cs="Arial"/>
        </w:rPr>
        <w:t xml:space="preserve"> </w:t>
      </w:r>
      <w:r w:rsidR="00510DFD">
        <w:rPr>
          <w:rFonts w:cs="Arial"/>
        </w:rPr>
        <w:t>completamente probado</w:t>
      </w:r>
      <w:r w:rsidRPr="00472885">
        <w:rPr>
          <w:rFonts w:cs="Arial"/>
        </w:rPr>
        <w:t>.</w:t>
      </w:r>
    </w:p>
    <w:p w14:paraId="20F7A11D" w14:textId="77777777" w:rsidR="00472885" w:rsidRDefault="00472885" w:rsidP="006678C6">
      <w:pPr>
        <w:jc w:val="both"/>
        <w:rPr>
          <w:rFonts w:cs="Arial"/>
        </w:rPr>
      </w:pPr>
    </w:p>
    <w:p w14:paraId="20F7A11E" w14:textId="77777777" w:rsidR="009D00CF" w:rsidRPr="009D00CF" w:rsidRDefault="009D00CF" w:rsidP="00377D6D">
      <w:pPr>
        <w:jc w:val="both"/>
        <w:rPr>
          <w:rFonts w:cs="Arial"/>
        </w:rPr>
      </w:pPr>
      <w:r w:rsidRPr="009D00CF">
        <w:rPr>
          <w:rFonts w:cs="Arial"/>
        </w:rPr>
        <w:t xml:space="preserve"> </w:t>
      </w:r>
    </w:p>
    <w:p w14:paraId="20F7A11F" w14:textId="77777777" w:rsidR="00C6609F" w:rsidRDefault="00C137B5" w:rsidP="00C734E3">
      <w:pPr>
        <w:pStyle w:val="Ttulo3"/>
      </w:pPr>
      <w:bookmarkStart w:id="14" w:name="_Toc162239359"/>
      <w:r>
        <w:t>Recursos</w:t>
      </w:r>
      <w:bookmarkEnd w:id="14"/>
    </w:p>
    <w:p w14:paraId="20F7A120" w14:textId="77777777" w:rsidR="00377D6D" w:rsidRDefault="00C733F8" w:rsidP="00E6565B">
      <w:pPr>
        <w:numPr>
          <w:ilvl w:val="0"/>
          <w:numId w:val="36"/>
        </w:numPr>
        <w:jc w:val="both"/>
        <w:rPr>
          <w:rFonts w:cs="Arial"/>
        </w:rPr>
      </w:pPr>
      <w:r w:rsidRPr="00377D6D">
        <w:rPr>
          <w:rFonts w:cs="Arial"/>
        </w:rPr>
        <w:t xml:space="preserve">Humanos:   </w:t>
      </w:r>
    </w:p>
    <w:p w14:paraId="20F7A121" w14:textId="77777777" w:rsidR="00C733F8" w:rsidRPr="00377D6D" w:rsidRDefault="00C733F8" w:rsidP="00E6565B">
      <w:pPr>
        <w:numPr>
          <w:ilvl w:val="0"/>
          <w:numId w:val="36"/>
        </w:numPr>
        <w:jc w:val="both"/>
        <w:rPr>
          <w:rFonts w:cs="Arial"/>
        </w:rPr>
      </w:pPr>
      <w:r w:rsidRPr="00377D6D">
        <w:rPr>
          <w:rFonts w:cs="Arial"/>
        </w:rPr>
        <w:t xml:space="preserve">Hardware:     </w:t>
      </w:r>
    </w:p>
    <w:p w14:paraId="20F7A122" w14:textId="77777777" w:rsidR="00C733F8" w:rsidRPr="00E6565B" w:rsidRDefault="00C733F8" w:rsidP="00E6565B">
      <w:pPr>
        <w:numPr>
          <w:ilvl w:val="0"/>
          <w:numId w:val="36"/>
        </w:numPr>
        <w:jc w:val="both"/>
        <w:rPr>
          <w:rFonts w:cs="Arial"/>
        </w:rPr>
      </w:pPr>
      <w:r>
        <w:rPr>
          <w:rFonts w:cs="Arial"/>
        </w:rPr>
        <w:t xml:space="preserve">Software:   </w:t>
      </w:r>
    </w:p>
    <w:p w14:paraId="20F7A123" w14:textId="77777777" w:rsidR="008A257A" w:rsidRDefault="00C137B5" w:rsidP="00C734E3">
      <w:pPr>
        <w:pStyle w:val="Ttulo3"/>
      </w:pPr>
      <w:bookmarkStart w:id="15" w:name="_Toc162239360"/>
      <w:r>
        <w:t>Ambiente</w:t>
      </w:r>
      <w:bookmarkEnd w:id="15"/>
    </w:p>
    <w:p w14:paraId="20F7A124" w14:textId="77777777" w:rsidR="00C733F8" w:rsidRDefault="00C733F8" w:rsidP="000676FB">
      <w:pPr>
        <w:jc w:val="both"/>
      </w:pPr>
    </w:p>
    <w:p w14:paraId="20F7A125" w14:textId="77777777" w:rsidR="00C722CF" w:rsidRDefault="00C722CF" w:rsidP="00C722CF">
      <w:pPr>
        <w:pStyle w:val="Ttulo3"/>
      </w:pPr>
      <w:bookmarkStart w:id="16" w:name="_Toc162239361"/>
      <w:r>
        <w:lastRenderedPageBreak/>
        <w:t>Diseño casos de prueba</w:t>
      </w:r>
      <w:bookmarkEnd w:id="16"/>
    </w:p>
    <w:p w14:paraId="20F7A126" w14:textId="77777777" w:rsidR="006E611C" w:rsidRDefault="000C7F88" w:rsidP="000C7F88">
      <w:pPr>
        <w:pStyle w:val="Ttulo4"/>
      </w:pPr>
      <w:bookmarkStart w:id="17" w:name="OLE_LINK1"/>
      <w:r>
        <w:t>CPI-001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</w:tblGrid>
      <w:tr w:rsidR="006E611C" w:rsidRPr="00BA6A80" w14:paraId="20F7A128" w14:textId="77777777" w:rsidTr="00BA6A80">
        <w:tc>
          <w:tcPr>
            <w:tcW w:w="8472" w:type="dxa"/>
            <w:gridSpan w:val="8"/>
            <w:shd w:val="clear" w:color="auto" w:fill="B3B3B3"/>
          </w:tcPr>
          <w:p w14:paraId="20F7A127" w14:textId="77777777" w:rsidR="006E611C" w:rsidRPr="00BA6A80" w:rsidRDefault="002861F7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 xml:space="preserve">CASO DE PRUEBA </w:t>
            </w:r>
            <w:r w:rsidR="00351EA8" w:rsidRPr="00BA6A80">
              <w:rPr>
                <w:b/>
                <w:sz w:val="18"/>
                <w:szCs w:val="18"/>
                <w:lang w:val="es-ES"/>
              </w:rPr>
              <w:t>CREAR PROYECTO</w:t>
            </w:r>
          </w:p>
        </w:tc>
      </w:tr>
      <w:bookmarkEnd w:id="17"/>
      <w:tr w:rsidR="006E611C" w:rsidRPr="00BA6A80" w14:paraId="20F7A12B" w14:textId="77777777" w:rsidTr="00BA6A80">
        <w:tc>
          <w:tcPr>
            <w:tcW w:w="3794" w:type="dxa"/>
            <w:gridSpan w:val="4"/>
          </w:tcPr>
          <w:p w14:paraId="20F7A129" w14:textId="77777777" w:rsidR="006E611C" w:rsidRPr="00BA6A80" w:rsidRDefault="006E611C" w:rsidP="002861F7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Fecha realización</w:t>
            </w:r>
          </w:p>
        </w:tc>
        <w:tc>
          <w:tcPr>
            <w:tcW w:w="4678" w:type="dxa"/>
            <w:gridSpan w:val="4"/>
          </w:tcPr>
          <w:p w14:paraId="20F7A12A" w14:textId="77777777" w:rsidR="006E611C" w:rsidRPr="00DF54AA" w:rsidRDefault="005E25D5" w:rsidP="00351EA8">
            <w:pPr>
              <w:rPr>
                <w:b/>
                <w:sz w:val="18"/>
                <w:szCs w:val="18"/>
                <w:highlight w:val="yellow"/>
                <w:lang w:val="es-ES"/>
              </w:rPr>
            </w:pPr>
            <w:r w:rsidRPr="00DF54AA">
              <w:rPr>
                <w:sz w:val="18"/>
                <w:szCs w:val="18"/>
                <w:highlight w:val="yellow"/>
                <w:lang w:val="es-ES"/>
              </w:rPr>
              <w:t>&lt;</w:t>
            </w:r>
            <w:r w:rsidRPr="00DF54AA">
              <w:rPr>
                <w:color w:val="0000FF"/>
                <w:sz w:val="18"/>
                <w:szCs w:val="18"/>
                <w:highlight w:val="yellow"/>
                <w:lang w:val="es-ES"/>
              </w:rPr>
              <w:t>Por definir</w:t>
            </w:r>
            <w:r w:rsidRPr="00DF54AA">
              <w:rPr>
                <w:sz w:val="18"/>
                <w:szCs w:val="18"/>
                <w:highlight w:val="yellow"/>
                <w:lang w:val="es-ES"/>
              </w:rPr>
              <w:t>&gt;</w:t>
            </w:r>
          </w:p>
        </w:tc>
      </w:tr>
      <w:tr w:rsidR="006E611C" w:rsidRPr="00BA6A80" w14:paraId="20F7A12E" w14:textId="77777777" w:rsidTr="00BA6A80">
        <w:tc>
          <w:tcPr>
            <w:tcW w:w="3794" w:type="dxa"/>
            <w:gridSpan w:val="4"/>
          </w:tcPr>
          <w:p w14:paraId="20F7A12C" w14:textId="77777777" w:rsidR="006E611C" w:rsidRPr="00BA6A80" w:rsidRDefault="002861F7" w:rsidP="002861F7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Realizada por</w:t>
            </w:r>
          </w:p>
        </w:tc>
        <w:tc>
          <w:tcPr>
            <w:tcW w:w="4678" w:type="dxa"/>
            <w:gridSpan w:val="4"/>
          </w:tcPr>
          <w:p w14:paraId="20F7A12D" w14:textId="77777777" w:rsidR="006E611C" w:rsidRPr="00DF54AA" w:rsidRDefault="005E25D5" w:rsidP="00351EA8">
            <w:pPr>
              <w:rPr>
                <w:b/>
                <w:sz w:val="18"/>
                <w:szCs w:val="18"/>
                <w:highlight w:val="yellow"/>
                <w:lang w:val="es-ES"/>
              </w:rPr>
            </w:pPr>
            <w:r w:rsidRPr="00DF54AA">
              <w:rPr>
                <w:sz w:val="18"/>
                <w:szCs w:val="18"/>
                <w:highlight w:val="yellow"/>
                <w:lang w:val="es-ES"/>
              </w:rPr>
              <w:t>&lt;</w:t>
            </w:r>
            <w:r w:rsidRPr="00DF54AA">
              <w:rPr>
                <w:color w:val="0000FF"/>
                <w:sz w:val="18"/>
                <w:szCs w:val="18"/>
                <w:highlight w:val="yellow"/>
                <w:lang w:val="es-ES"/>
              </w:rPr>
              <w:t>Por definir</w:t>
            </w:r>
            <w:r w:rsidRPr="00DF54AA">
              <w:rPr>
                <w:sz w:val="18"/>
                <w:szCs w:val="18"/>
                <w:highlight w:val="yellow"/>
                <w:lang w:val="es-ES"/>
              </w:rPr>
              <w:t>&gt;</w:t>
            </w:r>
          </w:p>
        </w:tc>
      </w:tr>
      <w:tr w:rsidR="006E611C" w:rsidRPr="00BA6A80" w14:paraId="20F7A131" w14:textId="77777777" w:rsidTr="00BA6A80">
        <w:tc>
          <w:tcPr>
            <w:tcW w:w="3794" w:type="dxa"/>
            <w:gridSpan w:val="4"/>
          </w:tcPr>
          <w:p w14:paraId="20F7A12F" w14:textId="77777777" w:rsidR="006E611C" w:rsidRPr="00BA6A80" w:rsidRDefault="006E611C" w:rsidP="002861F7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Objetivo de la prueba</w:t>
            </w:r>
          </w:p>
        </w:tc>
        <w:tc>
          <w:tcPr>
            <w:tcW w:w="4678" w:type="dxa"/>
            <w:gridSpan w:val="4"/>
          </w:tcPr>
          <w:p w14:paraId="20F7A130" w14:textId="77777777" w:rsidR="006E611C" w:rsidRPr="00BA6A80" w:rsidRDefault="006E611C" w:rsidP="00351EA8">
            <w:pPr>
              <w:rPr>
                <w:sz w:val="18"/>
                <w:szCs w:val="18"/>
                <w:lang w:val="es-ES"/>
              </w:rPr>
            </w:pPr>
          </w:p>
        </w:tc>
      </w:tr>
      <w:tr w:rsidR="002861F7" w:rsidRPr="00BA6A80" w14:paraId="20F7A134" w14:textId="77777777" w:rsidTr="00BA6A80">
        <w:tc>
          <w:tcPr>
            <w:tcW w:w="3794" w:type="dxa"/>
            <w:gridSpan w:val="4"/>
          </w:tcPr>
          <w:p w14:paraId="20F7A132" w14:textId="77777777" w:rsidR="002861F7" w:rsidRPr="00BA6A80" w:rsidRDefault="002861F7" w:rsidP="002861F7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Pre-Requisitos</w:t>
            </w:r>
          </w:p>
        </w:tc>
        <w:tc>
          <w:tcPr>
            <w:tcW w:w="4678" w:type="dxa"/>
            <w:gridSpan w:val="4"/>
          </w:tcPr>
          <w:p w14:paraId="20F7A133" w14:textId="77777777" w:rsidR="00844190" w:rsidRPr="00BA6A80" w:rsidRDefault="00844190" w:rsidP="00BA6A80">
            <w:pPr>
              <w:numPr>
                <w:ilvl w:val="0"/>
                <w:numId w:val="37"/>
              </w:numPr>
              <w:rPr>
                <w:sz w:val="18"/>
                <w:szCs w:val="18"/>
                <w:lang w:val="es-ES"/>
              </w:rPr>
            </w:pPr>
          </w:p>
        </w:tc>
      </w:tr>
      <w:tr w:rsidR="006E611C" w:rsidRPr="00BA6A80" w14:paraId="20F7A136" w14:textId="77777777" w:rsidTr="00BA6A80">
        <w:tc>
          <w:tcPr>
            <w:tcW w:w="8472" w:type="dxa"/>
            <w:gridSpan w:val="8"/>
            <w:shd w:val="clear" w:color="auto" w:fill="B3B3B3"/>
          </w:tcPr>
          <w:p w14:paraId="20F7A135" w14:textId="77777777" w:rsidR="006E611C" w:rsidRPr="00BA6A80" w:rsidRDefault="002861F7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 xml:space="preserve">DETALLE CASO DE </w:t>
            </w:r>
            <w:r w:rsidR="006E611C" w:rsidRPr="00BA6A80">
              <w:rPr>
                <w:b/>
                <w:sz w:val="18"/>
                <w:szCs w:val="18"/>
                <w:lang w:val="es-ES"/>
              </w:rPr>
              <w:t>PRUEBA</w:t>
            </w:r>
          </w:p>
        </w:tc>
      </w:tr>
      <w:tr w:rsidR="006E611C" w:rsidRPr="00BA6A80" w14:paraId="20F7A13B" w14:textId="77777777" w:rsidTr="00DF54AA">
        <w:tc>
          <w:tcPr>
            <w:tcW w:w="675" w:type="dxa"/>
            <w:shd w:val="clear" w:color="auto" w:fill="E6E6E6"/>
            <w:vAlign w:val="center"/>
          </w:tcPr>
          <w:p w14:paraId="20F7A137" w14:textId="77777777" w:rsidR="006E611C" w:rsidRPr="00BA6A80" w:rsidRDefault="006E611C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Paso No.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20F7A138" w14:textId="77777777" w:rsidR="006E611C" w:rsidRPr="00BA6A80" w:rsidRDefault="00BC07B6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proofErr w:type="gramStart"/>
            <w:r w:rsidRPr="00BA6A80">
              <w:rPr>
                <w:b/>
                <w:sz w:val="18"/>
                <w:szCs w:val="18"/>
                <w:lang w:val="es-ES"/>
              </w:rPr>
              <w:t>Acción usuario</w:t>
            </w:r>
            <w:proofErr w:type="gramEnd"/>
          </w:p>
        </w:tc>
        <w:tc>
          <w:tcPr>
            <w:tcW w:w="2599" w:type="dxa"/>
            <w:gridSpan w:val="3"/>
            <w:shd w:val="clear" w:color="auto" w:fill="E6E6E6"/>
            <w:vAlign w:val="center"/>
          </w:tcPr>
          <w:p w14:paraId="20F7A139" w14:textId="77777777" w:rsidR="006E611C" w:rsidRPr="00BA6A80" w:rsidRDefault="00BC07B6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Respuesta esperada del sistema</w:t>
            </w:r>
          </w:p>
        </w:tc>
        <w:tc>
          <w:tcPr>
            <w:tcW w:w="2599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0F7A13A" w14:textId="77777777" w:rsidR="006E611C" w:rsidRPr="00BA6A80" w:rsidRDefault="006E611C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Resultados</w:t>
            </w:r>
          </w:p>
        </w:tc>
      </w:tr>
      <w:tr w:rsidR="00267C22" w:rsidRPr="00BA6A80" w14:paraId="20F7A141" w14:textId="77777777" w:rsidTr="00DF54AA">
        <w:tc>
          <w:tcPr>
            <w:tcW w:w="675" w:type="dxa"/>
          </w:tcPr>
          <w:p w14:paraId="20F7A13C" w14:textId="77777777" w:rsidR="00267C22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3D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3E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3F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40" w14:textId="77777777" w:rsidR="00267C22" w:rsidRPr="00BA6A80" w:rsidRDefault="00267C22" w:rsidP="009F4DE5">
            <w:pPr>
              <w:rPr>
                <w:sz w:val="18"/>
                <w:szCs w:val="18"/>
                <w:lang w:val="es-ES"/>
              </w:rPr>
            </w:pPr>
          </w:p>
        </w:tc>
      </w:tr>
      <w:tr w:rsidR="00267C22" w:rsidRPr="00BA6A80" w14:paraId="20F7A147" w14:textId="77777777" w:rsidTr="00DF54AA">
        <w:tc>
          <w:tcPr>
            <w:tcW w:w="675" w:type="dxa"/>
          </w:tcPr>
          <w:p w14:paraId="20F7A142" w14:textId="77777777" w:rsidR="00267C22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43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44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45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46" w14:textId="77777777" w:rsidR="00267C22" w:rsidRPr="00BA6A80" w:rsidRDefault="00267C22" w:rsidP="009F4DE5">
            <w:pPr>
              <w:rPr>
                <w:sz w:val="18"/>
                <w:szCs w:val="18"/>
                <w:lang w:val="es-ES"/>
              </w:rPr>
            </w:pPr>
          </w:p>
        </w:tc>
      </w:tr>
      <w:tr w:rsidR="00267C22" w:rsidRPr="00BA6A80" w14:paraId="20F7A14D" w14:textId="77777777" w:rsidTr="00DF54AA">
        <w:tc>
          <w:tcPr>
            <w:tcW w:w="675" w:type="dxa"/>
          </w:tcPr>
          <w:p w14:paraId="20F7A148" w14:textId="77777777" w:rsidR="00267C22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49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4A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4B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4C" w14:textId="77777777" w:rsidR="00267C22" w:rsidRPr="00BA6A80" w:rsidRDefault="00267C22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267C22" w:rsidRPr="00BA6A80" w14:paraId="20F7A153" w14:textId="77777777" w:rsidTr="00DF54AA">
        <w:tc>
          <w:tcPr>
            <w:tcW w:w="675" w:type="dxa"/>
          </w:tcPr>
          <w:p w14:paraId="20F7A14E" w14:textId="77777777" w:rsidR="00267C22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4F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50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51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52" w14:textId="77777777" w:rsidR="00267C22" w:rsidRPr="00BA6A80" w:rsidRDefault="00267C22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267C22" w:rsidRPr="00BA6A80" w14:paraId="20F7A159" w14:textId="77777777" w:rsidTr="00DF54AA">
        <w:tc>
          <w:tcPr>
            <w:tcW w:w="675" w:type="dxa"/>
          </w:tcPr>
          <w:p w14:paraId="20F7A154" w14:textId="77777777" w:rsidR="00267C22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55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56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57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58" w14:textId="77777777" w:rsidR="00267C22" w:rsidRPr="00BA6A80" w:rsidRDefault="00267C22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267C22" w:rsidRPr="00BA6A80" w14:paraId="20F7A15F" w14:textId="77777777" w:rsidTr="00DF54AA">
        <w:tc>
          <w:tcPr>
            <w:tcW w:w="675" w:type="dxa"/>
          </w:tcPr>
          <w:p w14:paraId="20F7A15A" w14:textId="77777777" w:rsidR="00267C22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5B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5C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5D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5E" w14:textId="77777777" w:rsidR="00267C22" w:rsidRPr="00BA6A80" w:rsidRDefault="00267C22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CC5AD8" w:rsidRPr="00BA6A80" w14:paraId="20F7A165" w14:textId="77777777" w:rsidTr="00DF54AA">
        <w:tc>
          <w:tcPr>
            <w:tcW w:w="675" w:type="dxa"/>
          </w:tcPr>
          <w:p w14:paraId="20F7A160" w14:textId="77777777" w:rsidR="00CC5AD8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61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62" w14:textId="77777777" w:rsidR="00CC5AD8" w:rsidRPr="00BA6A80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63" w14:textId="77777777" w:rsidR="00CC5AD8" w:rsidRPr="00BA6A80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64" w14:textId="77777777" w:rsidR="00CC5AD8" w:rsidRPr="00BA6A80" w:rsidRDefault="00CC5AD8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CC5AD8" w:rsidRPr="00BA6A80" w14:paraId="20F7A16B" w14:textId="77777777" w:rsidTr="00DF54AA">
        <w:tc>
          <w:tcPr>
            <w:tcW w:w="675" w:type="dxa"/>
          </w:tcPr>
          <w:p w14:paraId="20F7A166" w14:textId="77777777" w:rsidR="00CC5AD8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67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68" w14:textId="77777777" w:rsidR="00CC5AD8" w:rsidRPr="00BA6A80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69" w14:textId="77777777" w:rsidR="00CC5AD8" w:rsidRPr="00BA6A80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6A" w14:textId="77777777" w:rsidR="00CC5AD8" w:rsidRPr="00BA6A80" w:rsidRDefault="00CC5AD8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CC5AD8" w:rsidRPr="00BA6A80" w14:paraId="20F7A171" w14:textId="77777777" w:rsidTr="00DF54AA">
        <w:tc>
          <w:tcPr>
            <w:tcW w:w="675" w:type="dxa"/>
          </w:tcPr>
          <w:p w14:paraId="20F7A16C" w14:textId="77777777" w:rsidR="00CC5AD8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6D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6E" w14:textId="77777777" w:rsidR="00CC5AD8" w:rsidRPr="00BA6A80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6F" w14:textId="77777777" w:rsidR="00CC5AD8" w:rsidRPr="00BA6A80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70" w14:textId="77777777" w:rsidR="00CC5AD8" w:rsidRPr="00BA6A80" w:rsidRDefault="00CC5AD8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CC5AD8" w:rsidRPr="00BA6A80" w14:paraId="20F7A177" w14:textId="77777777" w:rsidTr="00DF54AA">
        <w:tc>
          <w:tcPr>
            <w:tcW w:w="675" w:type="dxa"/>
          </w:tcPr>
          <w:p w14:paraId="20F7A172" w14:textId="77777777" w:rsidR="00CC5AD8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73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74" w14:textId="77777777" w:rsidR="00CC5AD8" w:rsidRPr="00BA6A80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75" w14:textId="77777777" w:rsidR="00CC5AD8" w:rsidRPr="00BA6A80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76" w14:textId="77777777" w:rsidR="00CC5AD8" w:rsidRPr="00BA6A80" w:rsidRDefault="00CC5AD8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AF57DF" w:rsidRPr="00BA6A80" w14:paraId="20F7A17D" w14:textId="77777777" w:rsidTr="00DF54AA">
        <w:tc>
          <w:tcPr>
            <w:tcW w:w="675" w:type="dxa"/>
          </w:tcPr>
          <w:p w14:paraId="20F7A178" w14:textId="77777777" w:rsidR="00AF57DF" w:rsidRDefault="00AF57DF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79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7A" w14:textId="77777777" w:rsidR="00AF57DF" w:rsidRPr="00BA6A80" w:rsidRDefault="00AF57DF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7B" w14:textId="77777777" w:rsidR="00AF57DF" w:rsidRPr="00BA6A80" w:rsidRDefault="00AF57DF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7C" w14:textId="77777777" w:rsidR="00AF57DF" w:rsidRPr="00BA6A80" w:rsidRDefault="00AF57DF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AF57DF" w:rsidRPr="00BA6A80" w14:paraId="20F7A17F" w14:textId="77777777" w:rsidTr="00BA6A80">
        <w:tc>
          <w:tcPr>
            <w:tcW w:w="8472" w:type="dxa"/>
            <w:gridSpan w:val="8"/>
            <w:shd w:val="clear" w:color="auto" w:fill="B3B3B3"/>
          </w:tcPr>
          <w:p w14:paraId="20F7A17E" w14:textId="77777777" w:rsidR="00AF57DF" w:rsidRPr="00BA6A80" w:rsidRDefault="00AF57DF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OBSERVACIONES ADICIONALES</w:t>
            </w:r>
          </w:p>
        </w:tc>
      </w:tr>
      <w:tr w:rsidR="00AF57DF" w:rsidRPr="00BA6A80" w14:paraId="20F7A183" w14:textId="77777777" w:rsidTr="00BA6A80">
        <w:tc>
          <w:tcPr>
            <w:tcW w:w="8472" w:type="dxa"/>
            <w:gridSpan w:val="8"/>
          </w:tcPr>
          <w:p w14:paraId="20F7A180" w14:textId="77777777" w:rsidR="00AF57DF" w:rsidRPr="00BA6A80" w:rsidRDefault="00AF57DF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181" w14:textId="77777777" w:rsidR="00AF57DF" w:rsidRPr="00BA6A80" w:rsidRDefault="00AF57DF" w:rsidP="00D36949">
            <w:pPr>
              <w:shd w:val="clear" w:color="auto" w:fill="FFFF00"/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182" w14:textId="77777777" w:rsidR="00AF57DF" w:rsidRPr="00BA6A80" w:rsidRDefault="00AF57DF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  <w:tr w:rsidR="00AF57DF" w:rsidRPr="00BA6A80" w14:paraId="20F7A189" w14:textId="77777777" w:rsidTr="00D36949">
        <w:tc>
          <w:tcPr>
            <w:tcW w:w="2118" w:type="dxa"/>
            <w:gridSpan w:val="2"/>
            <w:shd w:val="clear" w:color="auto" w:fill="FFFF00"/>
            <w:vAlign w:val="center"/>
          </w:tcPr>
          <w:p w14:paraId="20F7A184" w14:textId="77777777" w:rsidR="00AF57DF" w:rsidRPr="00BA6A80" w:rsidRDefault="00AF57DF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APROBADO</w:t>
            </w:r>
          </w:p>
        </w:tc>
        <w:tc>
          <w:tcPr>
            <w:tcW w:w="2118" w:type="dxa"/>
            <w:gridSpan w:val="3"/>
            <w:shd w:val="clear" w:color="auto" w:fill="FFFF00"/>
            <w:vAlign w:val="center"/>
          </w:tcPr>
          <w:p w14:paraId="20F7A185" w14:textId="77777777" w:rsidR="00AF57DF" w:rsidRPr="00BA6A80" w:rsidRDefault="00AF57DF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186" w14:textId="77777777" w:rsidR="00AF57DF" w:rsidRPr="00BA6A80" w:rsidRDefault="00AF57DF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  <w:tc>
          <w:tcPr>
            <w:tcW w:w="2118" w:type="dxa"/>
            <w:gridSpan w:val="2"/>
            <w:shd w:val="clear" w:color="auto" w:fill="FFFF00"/>
            <w:vAlign w:val="center"/>
          </w:tcPr>
          <w:p w14:paraId="20F7A187" w14:textId="77777777" w:rsidR="00AF57DF" w:rsidRPr="00BA6A80" w:rsidRDefault="00AF57DF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RECHAZADO</w:t>
            </w:r>
          </w:p>
        </w:tc>
        <w:tc>
          <w:tcPr>
            <w:tcW w:w="2118" w:type="dxa"/>
            <w:shd w:val="clear" w:color="auto" w:fill="FFFF00"/>
            <w:vAlign w:val="center"/>
          </w:tcPr>
          <w:p w14:paraId="20F7A188" w14:textId="77777777" w:rsidR="00AF57DF" w:rsidRPr="00BA6A80" w:rsidRDefault="00AF57DF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</w:tbl>
    <w:p w14:paraId="20F7A18A" w14:textId="77777777" w:rsidR="00C722CF" w:rsidRDefault="00C722CF" w:rsidP="00C722CF">
      <w:pPr>
        <w:pStyle w:val="Ttulo3"/>
      </w:pPr>
      <w:bookmarkStart w:id="18" w:name="_Toc162239362"/>
      <w:r>
        <w:t>Asignación responsabilidad de la ejecución de prueba</w:t>
      </w:r>
      <w:bookmarkEnd w:id="18"/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6"/>
        <w:gridCol w:w="4236"/>
      </w:tblGrid>
      <w:tr w:rsidR="006D1683" w:rsidRPr="00BA6A80" w14:paraId="20F7A18D" w14:textId="77777777" w:rsidTr="00BA6A80">
        <w:tc>
          <w:tcPr>
            <w:tcW w:w="4236" w:type="dxa"/>
            <w:shd w:val="clear" w:color="auto" w:fill="B3B3B3"/>
            <w:vAlign w:val="center"/>
          </w:tcPr>
          <w:p w14:paraId="20F7A18B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Caso de prueba</w:t>
            </w:r>
          </w:p>
        </w:tc>
        <w:tc>
          <w:tcPr>
            <w:tcW w:w="4236" w:type="dxa"/>
            <w:shd w:val="clear" w:color="auto" w:fill="B3B3B3"/>
            <w:vAlign w:val="center"/>
          </w:tcPr>
          <w:p w14:paraId="20F7A18C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Responsable ejecución</w:t>
            </w:r>
          </w:p>
        </w:tc>
      </w:tr>
      <w:tr w:rsidR="006D1683" w:rsidRPr="00BA6A80" w14:paraId="20F7A190" w14:textId="77777777" w:rsidTr="00BA6A80">
        <w:tc>
          <w:tcPr>
            <w:tcW w:w="4236" w:type="dxa"/>
          </w:tcPr>
          <w:p w14:paraId="20F7A18E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8F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0C7F88" w:rsidRPr="00BA6A80" w14:paraId="20F7A193" w14:textId="77777777" w:rsidTr="00BA6A80">
        <w:tc>
          <w:tcPr>
            <w:tcW w:w="4236" w:type="dxa"/>
          </w:tcPr>
          <w:p w14:paraId="20F7A191" w14:textId="77777777" w:rsidR="000C7F88" w:rsidRPr="00BA6A80" w:rsidRDefault="000C7F88" w:rsidP="009F4DE5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92" w14:textId="77777777" w:rsidR="000C7F88" w:rsidRPr="00BA6A80" w:rsidRDefault="000C7F88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0C7F88" w:rsidRPr="00BA6A80" w14:paraId="20F7A196" w14:textId="77777777" w:rsidTr="00BA6A80">
        <w:tc>
          <w:tcPr>
            <w:tcW w:w="4236" w:type="dxa"/>
          </w:tcPr>
          <w:p w14:paraId="20F7A194" w14:textId="77777777" w:rsidR="000C7F88" w:rsidRPr="00BA6A80" w:rsidRDefault="000C7F88" w:rsidP="009F4DE5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95" w14:textId="77777777" w:rsidR="000C7F88" w:rsidRPr="00BA6A80" w:rsidRDefault="000C7F88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0C7F88" w:rsidRPr="00BA6A80" w14:paraId="20F7A199" w14:textId="77777777" w:rsidTr="00BA6A80">
        <w:tc>
          <w:tcPr>
            <w:tcW w:w="4236" w:type="dxa"/>
          </w:tcPr>
          <w:p w14:paraId="20F7A197" w14:textId="77777777" w:rsidR="000C7F88" w:rsidRPr="00BA6A80" w:rsidRDefault="000C7F88" w:rsidP="009F4DE5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98" w14:textId="77777777" w:rsidR="000C7F88" w:rsidRPr="00BA6A80" w:rsidRDefault="000C7F88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9C" w14:textId="77777777" w:rsidTr="00BA6A80">
        <w:tc>
          <w:tcPr>
            <w:tcW w:w="4236" w:type="dxa"/>
          </w:tcPr>
          <w:p w14:paraId="20F7A19A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9B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9F" w14:textId="77777777" w:rsidTr="00BA6A80">
        <w:tc>
          <w:tcPr>
            <w:tcW w:w="4236" w:type="dxa"/>
          </w:tcPr>
          <w:p w14:paraId="20F7A19D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9E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A2" w14:textId="77777777" w:rsidTr="00BA6A80">
        <w:tc>
          <w:tcPr>
            <w:tcW w:w="4236" w:type="dxa"/>
          </w:tcPr>
          <w:p w14:paraId="20F7A1A0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A1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A5" w14:textId="77777777" w:rsidTr="00BA6A80">
        <w:tc>
          <w:tcPr>
            <w:tcW w:w="4236" w:type="dxa"/>
          </w:tcPr>
          <w:p w14:paraId="20F7A1A3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A4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A8" w14:textId="77777777" w:rsidTr="00BA6A80">
        <w:tc>
          <w:tcPr>
            <w:tcW w:w="4236" w:type="dxa"/>
          </w:tcPr>
          <w:p w14:paraId="20F7A1A6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A7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AB" w14:textId="77777777" w:rsidTr="00BA6A80">
        <w:tc>
          <w:tcPr>
            <w:tcW w:w="4236" w:type="dxa"/>
          </w:tcPr>
          <w:p w14:paraId="20F7A1A9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AA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AE" w14:textId="77777777" w:rsidTr="00BA6A80">
        <w:tc>
          <w:tcPr>
            <w:tcW w:w="4236" w:type="dxa"/>
          </w:tcPr>
          <w:p w14:paraId="20F7A1AC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AD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B1" w14:textId="77777777" w:rsidTr="00BA6A80">
        <w:tc>
          <w:tcPr>
            <w:tcW w:w="4236" w:type="dxa"/>
          </w:tcPr>
          <w:p w14:paraId="20F7A1AF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B0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B4" w14:textId="77777777" w:rsidTr="00BA6A80">
        <w:tc>
          <w:tcPr>
            <w:tcW w:w="4236" w:type="dxa"/>
          </w:tcPr>
          <w:p w14:paraId="20F7A1B2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B3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B7" w14:textId="77777777" w:rsidTr="00BA6A80">
        <w:tc>
          <w:tcPr>
            <w:tcW w:w="4236" w:type="dxa"/>
          </w:tcPr>
          <w:p w14:paraId="20F7A1B5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B6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BA" w14:textId="77777777" w:rsidTr="00BA6A80">
        <w:tc>
          <w:tcPr>
            <w:tcW w:w="4236" w:type="dxa"/>
          </w:tcPr>
          <w:p w14:paraId="20F7A1B8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B9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BD" w14:textId="77777777" w:rsidTr="00BA6A80">
        <w:tc>
          <w:tcPr>
            <w:tcW w:w="4236" w:type="dxa"/>
          </w:tcPr>
          <w:p w14:paraId="20F7A1BB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BC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C0" w14:textId="77777777" w:rsidTr="00BA6A80">
        <w:tc>
          <w:tcPr>
            <w:tcW w:w="4236" w:type="dxa"/>
          </w:tcPr>
          <w:p w14:paraId="20F7A1BE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BF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C3" w14:textId="77777777" w:rsidTr="00BA6A80">
        <w:tc>
          <w:tcPr>
            <w:tcW w:w="4236" w:type="dxa"/>
          </w:tcPr>
          <w:p w14:paraId="20F7A1C1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C2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C6" w14:textId="77777777" w:rsidTr="00BA6A80">
        <w:tc>
          <w:tcPr>
            <w:tcW w:w="4236" w:type="dxa"/>
          </w:tcPr>
          <w:p w14:paraId="20F7A1C4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C5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C9" w14:textId="77777777" w:rsidTr="00BA6A80">
        <w:tc>
          <w:tcPr>
            <w:tcW w:w="4236" w:type="dxa"/>
          </w:tcPr>
          <w:p w14:paraId="20F7A1C7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C8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CC" w14:textId="77777777" w:rsidTr="00BA6A80">
        <w:tc>
          <w:tcPr>
            <w:tcW w:w="4236" w:type="dxa"/>
          </w:tcPr>
          <w:p w14:paraId="20F7A1CA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CB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CF" w14:textId="77777777" w:rsidTr="00BA6A80">
        <w:tc>
          <w:tcPr>
            <w:tcW w:w="4236" w:type="dxa"/>
          </w:tcPr>
          <w:p w14:paraId="20F7A1CD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CE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D2" w14:textId="77777777" w:rsidTr="00BA6A80">
        <w:tc>
          <w:tcPr>
            <w:tcW w:w="4236" w:type="dxa"/>
          </w:tcPr>
          <w:p w14:paraId="20F7A1D0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D1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</w:tbl>
    <w:p w14:paraId="20F7A1D3" w14:textId="77777777" w:rsidR="007963F5" w:rsidRDefault="007963F5" w:rsidP="007963F5">
      <w:pPr>
        <w:pStyle w:val="Ttulo2"/>
        <w:tabs>
          <w:tab w:val="clear" w:pos="860"/>
          <w:tab w:val="num" w:pos="576"/>
        </w:tabs>
        <w:ind w:left="576"/>
      </w:pPr>
      <w:bookmarkStart w:id="19" w:name="_Toc162239363"/>
      <w:r>
        <w:t>Plan de pruebas de</w:t>
      </w:r>
      <w:r w:rsidR="003429A3">
        <w:t>l</w:t>
      </w:r>
      <w:r>
        <w:t xml:space="preserve"> sistema</w:t>
      </w:r>
      <w:bookmarkEnd w:id="19"/>
    </w:p>
    <w:p w14:paraId="20F7A1D4" w14:textId="77777777" w:rsidR="00C733F8" w:rsidRPr="009D00CF" w:rsidRDefault="00C733F8" w:rsidP="00C733F8">
      <w:pPr>
        <w:jc w:val="both"/>
        <w:rPr>
          <w:rFonts w:cs="Arial"/>
        </w:rPr>
      </w:pPr>
      <w:r w:rsidRPr="009D00CF">
        <w:rPr>
          <w:rFonts w:cs="Arial"/>
        </w:rPr>
        <w:t xml:space="preserve"> </w:t>
      </w:r>
    </w:p>
    <w:p w14:paraId="20F7A1D5" w14:textId="77777777" w:rsidR="007963F5" w:rsidRDefault="007963F5" w:rsidP="007963F5">
      <w:pPr>
        <w:pStyle w:val="Ttulo3"/>
      </w:pPr>
      <w:bookmarkStart w:id="20" w:name="_Toc162239364"/>
      <w:r>
        <w:t>Estrategia</w:t>
      </w:r>
      <w:bookmarkEnd w:id="20"/>
    </w:p>
    <w:p w14:paraId="20F7A1D6" w14:textId="77777777" w:rsidR="00495F29" w:rsidRDefault="00495F29" w:rsidP="007963F5">
      <w:pPr>
        <w:jc w:val="both"/>
        <w:rPr>
          <w:rFonts w:cs="Arial"/>
        </w:rPr>
      </w:pPr>
    </w:p>
    <w:p w14:paraId="20F7A1D7" w14:textId="77777777" w:rsidR="007963F5" w:rsidRDefault="007963F5" w:rsidP="007963F5">
      <w:pPr>
        <w:pStyle w:val="Ttulo3"/>
      </w:pPr>
      <w:bookmarkStart w:id="21" w:name="_Toc162239365"/>
      <w:r>
        <w:t>Recursos</w:t>
      </w:r>
      <w:bookmarkEnd w:id="21"/>
    </w:p>
    <w:p w14:paraId="20F7A1D8" w14:textId="77777777" w:rsidR="00E6565B" w:rsidRPr="00E6565B" w:rsidRDefault="00E6565B" w:rsidP="00E6565B">
      <w:pPr>
        <w:numPr>
          <w:ilvl w:val="0"/>
          <w:numId w:val="36"/>
        </w:numPr>
        <w:jc w:val="both"/>
        <w:rPr>
          <w:rFonts w:cs="Arial"/>
        </w:rPr>
      </w:pPr>
      <w:bookmarkStart w:id="22" w:name="_Toc162239366"/>
      <w:r w:rsidRPr="00E6565B">
        <w:rPr>
          <w:rFonts w:cs="Arial"/>
        </w:rPr>
        <w:t xml:space="preserve">Humanos:   </w:t>
      </w:r>
    </w:p>
    <w:p w14:paraId="20F7A1D9" w14:textId="77777777" w:rsidR="00E6565B" w:rsidRPr="00E6565B" w:rsidRDefault="00E6565B" w:rsidP="00E6565B">
      <w:pPr>
        <w:numPr>
          <w:ilvl w:val="0"/>
          <w:numId w:val="36"/>
        </w:numPr>
        <w:jc w:val="both"/>
        <w:rPr>
          <w:rFonts w:cs="Arial"/>
        </w:rPr>
      </w:pPr>
      <w:r w:rsidRPr="00E6565B">
        <w:rPr>
          <w:rFonts w:cs="Arial"/>
        </w:rPr>
        <w:t xml:space="preserve">Hardware:     </w:t>
      </w:r>
    </w:p>
    <w:p w14:paraId="20F7A1DA" w14:textId="77777777" w:rsidR="00E6565B" w:rsidRPr="00E6565B" w:rsidRDefault="00E6565B" w:rsidP="00E6565B">
      <w:pPr>
        <w:numPr>
          <w:ilvl w:val="0"/>
          <w:numId w:val="36"/>
        </w:numPr>
        <w:jc w:val="both"/>
        <w:rPr>
          <w:rFonts w:cs="Arial"/>
        </w:rPr>
      </w:pPr>
      <w:r w:rsidRPr="00E6565B">
        <w:rPr>
          <w:rFonts w:cs="Arial"/>
        </w:rPr>
        <w:t>Software</w:t>
      </w:r>
      <w:r>
        <w:rPr>
          <w:rFonts w:cs="Arial"/>
        </w:rPr>
        <w:t xml:space="preserve"> </w:t>
      </w:r>
    </w:p>
    <w:p w14:paraId="20F7A1DB" w14:textId="77777777" w:rsidR="007963F5" w:rsidRDefault="007963F5" w:rsidP="007963F5">
      <w:pPr>
        <w:pStyle w:val="Ttulo3"/>
      </w:pPr>
      <w:r>
        <w:t>Ambiente</w:t>
      </w:r>
      <w:bookmarkEnd w:id="22"/>
    </w:p>
    <w:p w14:paraId="20F7A1DC" w14:textId="77777777" w:rsidR="00E6565B" w:rsidRDefault="00E6565B" w:rsidP="000676FB">
      <w:pPr>
        <w:jc w:val="both"/>
      </w:pPr>
    </w:p>
    <w:p w14:paraId="20F7A1DD" w14:textId="77777777" w:rsidR="00E6565B" w:rsidRPr="00E6565B" w:rsidRDefault="00E6565B" w:rsidP="00E6565B"/>
    <w:p w14:paraId="20F7A1DE" w14:textId="77777777" w:rsidR="00C722CF" w:rsidRDefault="00C722CF" w:rsidP="00C722CF">
      <w:pPr>
        <w:pStyle w:val="Ttulo3"/>
      </w:pPr>
      <w:bookmarkStart w:id="23" w:name="_Toc162239367"/>
      <w:r>
        <w:t>Diseño casos de prueba</w:t>
      </w:r>
      <w:bookmarkEnd w:id="23"/>
    </w:p>
    <w:p w14:paraId="20F7A1DF" w14:textId="77777777" w:rsidR="006D1683" w:rsidRDefault="006D1683" w:rsidP="00C722CF">
      <w:pPr>
        <w:jc w:val="both"/>
        <w:rPr>
          <w:rFonts w:cs="Arial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</w:tblGrid>
      <w:tr w:rsidR="006D1683" w:rsidRPr="00BA6A80" w14:paraId="20F7A1E1" w14:textId="77777777" w:rsidTr="00BA6A80">
        <w:tc>
          <w:tcPr>
            <w:tcW w:w="8472" w:type="dxa"/>
            <w:gridSpan w:val="8"/>
            <w:shd w:val="clear" w:color="auto" w:fill="B3B3B3"/>
          </w:tcPr>
          <w:p w14:paraId="20F7A1E0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CASO DE PRUEBA NOMBRE</w:t>
            </w:r>
            <w:r w:rsidRPr="00BA6A80">
              <w:rPr>
                <w:sz w:val="18"/>
                <w:szCs w:val="18"/>
              </w:rPr>
              <w:t>&lt;</w:t>
            </w:r>
            <w:r w:rsidRPr="00BA6A80">
              <w:rPr>
                <w:color w:val="0000FF"/>
                <w:sz w:val="18"/>
                <w:szCs w:val="18"/>
              </w:rPr>
              <w:t>Remplazar NOMBRE por el nombre del caso de prueba</w:t>
            </w:r>
            <w:r w:rsidRPr="00BA6A80">
              <w:rPr>
                <w:sz w:val="18"/>
                <w:szCs w:val="18"/>
              </w:rPr>
              <w:t>&gt;</w:t>
            </w:r>
          </w:p>
        </w:tc>
      </w:tr>
      <w:tr w:rsidR="006D1683" w:rsidRPr="00BA6A80" w14:paraId="20F7A1E4" w14:textId="77777777" w:rsidTr="00BA6A80">
        <w:tc>
          <w:tcPr>
            <w:tcW w:w="3794" w:type="dxa"/>
            <w:gridSpan w:val="4"/>
          </w:tcPr>
          <w:p w14:paraId="20F7A1E2" w14:textId="77777777" w:rsidR="006D1683" w:rsidRPr="00BA6A80" w:rsidRDefault="006D1683" w:rsidP="0043683E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Fecha realización</w:t>
            </w:r>
          </w:p>
        </w:tc>
        <w:tc>
          <w:tcPr>
            <w:tcW w:w="4678" w:type="dxa"/>
            <w:gridSpan w:val="4"/>
          </w:tcPr>
          <w:p w14:paraId="20F7A1E3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  <w:tr w:rsidR="006D1683" w:rsidRPr="00BA6A80" w14:paraId="20F7A1E7" w14:textId="77777777" w:rsidTr="00BA6A80">
        <w:tc>
          <w:tcPr>
            <w:tcW w:w="3794" w:type="dxa"/>
            <w:gridSpan w:val="4"/>
          </w:tcPr>
          <w:p w14:paraId="20F7A1E5" w14:textId="77777777" w:rsidR="006D1683" w:rsidRPr="00BA6A80" w:rsidRDefault="006D1683" w:rsidP="0043683E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Realizada por</w:t>
            </w:r>
          </w:p>
        </w:tc>
        <w:tc>
          <w:tcPr>
            <w:tcW w:w="4678" w:type="dxa"/>
            <w:gridSpan w:val="4"/>
          </w:tcPr>
          <w:p w14:paraId="20F7A1E6" w14:textId="77777777" w:rsidR="006D1683" w:rsidRPr="00BA6A80" w:rsidRDefault="006D1683" w:rsidP="0043683E">
            <w:pPr>
              <w:rPr>
                <w:b/>
                <w:sz w:val="18"/>
                <w:szCs w:val="18"/>
                <w:lang w:val="es-ES"/>
              </w:rPr>
            </w:pPr>
          </w:p>
        </w:tc>
      </w:tr>
      <w:tr w:rsidR="006D1683" w:rsidRPr="00BA6A80" w14:paraId="20F7A1EA" w14:textId="77777777" w:rsidTr="00BA6A80">
        <w:tc>
          <w:tcPr>
            <w:tcW w:w="3794" w:type="dxa"/>
            <w:gridSpan w:val="4"/>
          </w:tcPr>
          <w:p w14:paraId="20F7A1E8" w14:textId="77777777" w:rsidR="006D1683" w:rsidRPr="00BA6A80" w:rsidRDefault="006D1683" w:rsidP="0043683E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Objetivo de la prueba</w:t>
            </w:r>
          </w:p>
        </w:tc>
        <w:tc>
          <w:tcPr>
            <w:tcW w:w="4678" w:type="dxa"/>
            <w:gridSpan w:val="4"/>
          </w:tcPr>
          <w:p w14:paraId="20F7A1E9" w14:textId="77777777" w:rsidR="006D1683" w:rsidRPr="00BA6A80" w:rsidRDefault="006D1683" w:rsidP="00BA6A80">
            <w:pPr>
              <w:jc w:val="center"/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1ED" w14:textId="77777777" w:rsidTr="00BA6A80">
        <w:tc>
          <w:tcPr>
            <w:tcW w:w="3794" w:type="dxa"/>
            <w:gridSpan w:val="4"/>
          </w:tcPr>
          <w:p w14:paraId="20F7A1EB" w14:textId="77777777" w:rsidR="006D1683" w:rsidRPr="00BA6A80" w:rsidRDefault="006D1683" w:rsidP="0043683E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Pre-Requisitos</w:t>
            </w:r>
          </w:p>
        </w:tc>
        <w:tc>
          <w:tcPr>
            <w:tcW w:w="4678" w:type="dxa"/>
            <w:gridSpan w:val="4"/>
          </w:tcPr>
          <w:p w14:paraId="20F7A1EC" w14:textId="77777777" w:rsidR="006D1683" w:rsidRPr="00BA6A80" w:rsidRDefault="006D1683" w:rsidP="0043683E">
            <w:pPr>
              <w:rPr>
                <w:b/>
                <w:sz w:val="18"/>
                <w:szCs w:val="18"/>
                <w:lang w:val="es-ES"/>
              </w:rPr>
            </w:pPr>
          </w:p>
        </w:tc>
      </w:tr>
      <w:tr w:rsidR="006D1683" w:rsidRPr="00BA6A80" w14:paraId="20F7A1EF" w14:textId="77777777" w:rsidTr="00BA6A80">
        <w:tc>
          <w:tcPr>
            <w:tcW w:w="8472" w:type="dxa"/>
            <w:gridSpan w:val="8"/>
            <w:shd w:val="clear" w:color="auto" w:fill="B3B3B3"/>
          </w:tcPr>
          <w:p w14:paraId="20F7A1EE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DETALLE CASO DE PRUEBA</w:t>
            </w:r>
          </w:p>
        </w:tc>
      </w:tr>
      <w:tr w:rsidR="00BC07B6" w:rsidRPr="00BA6A80" w14:paraId="20F7A1F4" w14:textId="77777777" w:rsidTr="00BA6A80">
        <w:tc>
          <w:tcPr>
            <w:tcW w:w="675" w:type="dxa"/>
            <w:shd w:val="clear" w:color="auto" w:fill="E6E6E6"/>
            <w:vAlign w:val="center"/>
          </w:tcPr>
          <w:p w14:paraId="20F7A1F0" w14:textId="77777777" w:rsidR="00BC07B6" w:rsidRPr="00BA6A80" w:rsidRDefault="00BC07B6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Paso No.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20F7A1F1" w14:textId="77777777" w:rsidR="00BC07B6" w:rsidRPr="00BA6A80" w:rsidRDefault="00BC07B6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proofErr w:type="gramStart"/>
            <w:r w:rsidRPr="00BA6A80">
              <w:rPr>
                <w:b/>
                <w:sz w:val="18"/>
                <w:szCs w:val="18"/>
                <w:lang w:val="es-ES"/>
              </w:rPr>
              <w:t>Acción usuario</w:t>
            </w:r>
            <w:proofErr w:type="gramEnd"/>
          </w:p>
        </w:tc>
        <w:tc>
          <w:tcPr>
            <w:tcW w:w="2599" w:type="dxa"/>
            <w:gridSpan w:val="3"/>
            <w:shd w:val="clear" w:color="auto" w:fill="E6E6E6"/>
            <w:vAlign w:val="center"/>
          </w:tcPr>
          <w:p w14:paraId="20F7A1F2" w14:textId="77777777" w:rsidR="00BC07B6" w:rsidRPr="00BA6A80" w:rsidRDefault="00BC07B6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Respuesta esperada del sistema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20F7A1F3" w14:textId="77777777" w:rsidR="00BC07B6" w:rsidRPr="00BA6A80" w:rsidRDefault="00BC07B6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Resultados</w:t>
            </w:r>
          </w:p>
        </w:tc>
      </w:tr>
      <w:tr w:rsidR="006D1683" w:rsidRPr="00BA6A80" w14:paraId="20F7A1F9" w14:textId="77777777" w:rsidTr="00BA6A80">
        <w:tc>
          <w:tcPr>
            <w:tcW w:w="675" w:type="dxa"/>
          </w:tcPr>
          <w:p w14:paraId="20F7A1F5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F6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F7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F8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1FE" w14:textId="77777777" w:rsidTr="00BA6A80">
        <w:tc>
          <w:tcPr>
            <w:tcW w:w="675" w:type="dxa"/>
          </w:tcPr>
          <w:p w14:paraId="20F7A1FA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FB" w14:textId="77777777" w:rsidR="006D1683" w:rsidRPr="00CE267B" w:rsidRDefault="006D1683" w:rsidP="0043683E"/>
        </w:tc>
        <w:tc>
          <w:tcPr>
            <w:tcW w:w="2599" w:type="dxa"/>
            <w:gridSpan w:val="3"/>
          </w:tcPr>
          <w:p w14:paraId="20F7A1FC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FD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03" w14:textId="77777777" w:rsidTr="00BA6A80">
        <w:tc>
          <w:tcPr>
            <w:tcW w:w="675" w:type="dxa"/>
          </w:tcPr>
          <w:p w14:paraId="20F7A1FF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00" w14:textId="77777777" w:rsidR="006D1683" w:rsidRPr="00CE267B" w:rsidRDefault="006D1683" w:rsidP="0043683E"/>
        </w:tc>
        <w:tc>
          <w:tcPr>
            <w:tcW w:w="2599" w:type="dxa"/>
            <w:gridSpan w:val="3"/>
          </w:tcPr>
          <w:p w14:paraId="20F7A201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02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08" w14:textId="77777777" w:rsidTr="00BA6A80">
        <w:tc>
          <w:tcPr>
            <w:tcW w:w="675" w:type="dxa"/>
          </w:tcPr>
          <w:p w14:paraId="20F7A204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05" w14:textId="77777777" w:rsidR="006D1683" w:rsidRPr="00CE267B" w:rsidRDefault="006D1683" w:rsidP="0043683E"/>
        </w:tc>
        <w:tc>
          <w:tcPr>
            <w:tcW w:w="2599" w:type="dxa"/>
            <w:gridSpan w:val="3"/>
          </w:tcPr>
          <w:p w14:paraId="20F7A206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07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0D" w14:textId="77777777" w:rsidTr="00BA6A80">
        <w:tc>
          <w:tcPr>
            <w:tcW w:w="675" w:type="dxa"/>
          </w:tcPr>
          <w:p w14:paraId="20F7A209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0A" w14:textId="77777777" w:rsidR="006D1683" w:rsidRPr="00CE267B" w:rsidRDefault="006D1683" w:rsidP="0043683E"/>
        </w:tc>
        <w:tc>
          <w:tcPr>
            <w:tcW w:w="2599" w:type="dxa"/>
            <w:gridSpan w:val="3"/>
          </w:tcPr>
          <w:p w14:paraId="20F7A20B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0C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0F" w14:textId="77777777" w:rsidTr="00BA6A80">
        <w:tc>
          <w:tcPr>
            <w:tcW w:w="8472" w:type="dxa"/>
            <w:gridSpan w:val="8"/>
            <w:shd w:val="clear" w:color="auto" w:fill="B3B3B3"/>
          </w:tcPr>
          <w:p w14:paraId="20F7A20E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OBSERVACIONES ADICIONALES</w:t>
            </w:r>
          </w:p>
        </w:tc>
      </w:tr>
      <w:tr w:rsidR="006D1683" w:rsidRPr="00BA6A80" w14:paraId="20F7A213" w14:textId="77777777" w:rsidTr="00BA6A80">
        <w:tc>
          <w:tcPr>
            <w:tcW w:w="8472" w:type="dxa"/>
            <w:gridSpan w:val="8"/>
          </w:tcPr>
          <w:p w14:paraId="20F7A210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211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212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  <w:tr w:rsidR="006D1683" w:rsidRPr="00BA6A80" w14:paraId="20F7A219" w14:textId="77777777" w:rsidTr="00BA6A80">
        <w:tc>
          <w:tcPr>
            <w:tcW w:w="2118" w:type="dxa"/>
            <w:gridSpan w:val="2"/>
            <w:shd w:val="clear" w:color="auto" w:fill="B3B3B3"/>
            <w:vAlign w:val="center"/>
          </w:tcPr>
          <w:p w14:paraId="20F7A214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lastRenderedPageBreak/>
              <w:t>APROBADO</w:t>
            </w:r>
          </w:p>
        </w:tc>
        <w:tc>
          <w:tcPr>
            <w:tcW w:w="2118" w:type="dxa"/>
            <w:gridSpan w:val="3"/>
            <w:shd w:val="clear" w:color="auto" w:fill="E6E6E6"/>
            <w:vAlign w:val="center"/>
          </w:tcPr>
          <w:p w14:paraId="20F7A215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216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  <w:tc>
          <w:tcPr>
            <w:tcW w:w="2118" w:type="dxa"/>
            <w:gridSpan w:val="2"/>
            <w:shd w:val="clear" w:color="auto" w:fill="B3B3B3"/>
            <w:vAlign w:val="center"/>
          </w:tcPr>
          <w:p w14:paraId="20F7A217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RECHAZADO</w:t>
            </w:r>
          </w:p>
        </w:tc>
        <w:tc>
          <w:tcPr>
            <w:tcW w:w="2118" w:type="dxa"/>
            <w:shd w:val="clear" w:color="auto" w:fill="E6E6E6"/>
            <w:vAlign w:val="center"/>
          </w:tcPr>
          <w:p w14:paraId="20F7A218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</w:tbl>
    <w:p w14:paraId="20F7A21A" w14:textId="77777777" w:rsidR="00C722CF" w:rsidRDefault="00C722CF" w:rsidP="00C722CF">
      <w:pPr>
        <w:pStyle w:val="Ttulo3"/>
      </w:pPr>
      <w:bookmarkStart w:id="24" w:name="_Toc162239368"/>
      <w:r>
        <w:t>Asignación responsabilidad de la ejecución de prueba</w:t>
      </w:r>
      <w:bookmarkEnd w:id="24"/>
    </w:p>
    <w:p w14:paraId="20F7A21B" w14:textId="77777777" w:rsidR="00C722CF" w:rsidRDefault="00C722CF" w:rsidP="00C722CF">
      <w:pPr>
        <w:jc w:val="both"/>
        <w:rPr>
          <w:rFonts w:cs="Arial"/>
        </w:rPr>
      </w:pPr>
      <w:r w:rsidRPr="00801622">
        <w:rPr>
          <w:rFonts w:cs="Arial"/>
        </w:rPr>
        <w:t>&lt;</w:t>
      </w:r>
      <w:r w:rsidRPr="00C722CF">
        <w:rPr>
          <w:rFonts w:cs="Arial"/>
          <w:color w:val="0000FF"/>
        </w:rPr>
        <w:t>Establecer el responsable de la ejecución de</w:t>
      </w:r>
      <w:r>
        <w:rPr>
          <w:rFonts w:cs="Arial"/>
          <w:color w:val="0000FF"/>
        </w:rPr>
        <w:t xml:space="preserve"> </w:t>
      </w:r>
      <w:r w:rsidRPr="00C722CF">
        <w:rPr>
          <w:rFonts w:cs="Arial"/>
          <w:color w:val="0000FF"/>
        </w:rPr>
        <w:t>l</w:t>
      </w:r>
      <w:r>
        <w:rPr>
          <w:rFonts w:cs="Arial"/>
          <w:color w:val="0000FF"/>
        </w:rPr>
        <w:t>os</w:t>
      </w:r>
      <w:r w:rsidRPr="00C722CF">
        <w:rPr>
          <w:rFonts w:cs="Arial"/>
          <w:color w:val="0000FF"/>
        </w:rPr>
        <w:t xml:space="preserve"> caso</w:t>
      </w:r>
      <w:r>
        <w:rPr>
          <w:rFonts w:cs="Arial"/>
          <w:color w:val="0000FF"/>
        </w:rPr>
        <w:t>s</w:t>
      </w:r>
      <w:r w:rsidRPr="00C722CF">
        <w:rPr>
          <w:rFonts w:cs="Arial"/>
          <w:color w:val="0000FF"/>
        </w:rPr>
        <w:t xml:space="preserve"> de prueba</w:t>
      </w:r>
      <w:r>
        <w:rPr>
          <w:rFonts w:cs="Arial"/>
          <w:color w:val="0000FF"/>
        </w:rPr>
        <w:t xml:space="preserve"> de aceptación</w:t>
      </w:r>
      <w:r w:rsidRPr="00801622">
        <w:rPr>
          <w:rFonts w:cs="Arial"/>
        </w:rPr>
        <w:t>&gt;</w:t>
      </w:r>
    </w:p>
    <w:p w14:paraId="20F7A21C" w14:textId="77777777" w:rsidR="006D1683" w:rsidRDefault="006D1683" w:rsidP="00C722CF">
      <w:pPr>
        <w:jc w:val="both"/>
        <w:rPr>
          <w:rFonts w:cs="Arial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6"/>
        <w:gridCol w:w="4236"/>
      </w:tblGrid>
      <w:tr w:rsidR="006D1683" w:rsidRPr="00BA6A80" w14:paraId="20F7A21F" w14:textId="77777777" w:rsidTr="00BA6A80">
        <w:tc>
          <w:tcPr>
            <w:tcW w:w="2599" w:type="dxa"/>
            <w:shd w:val="clear" w:color="auto" w:fill="B3B3B3"/>
            <w:vAlign w:val="center"/>
          </w:tcPr>
          <w:p w14:paraId="20F7A21D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Caso de prueba</w:t>
            </w:r>
          </w:p>
        </w:tc>
        <w:tc>
          <w:tcPr>
            <w:tcW w:w="2599" w:type="dxa"/>
            <w:shd w:val="clear" w:color="auto" w:fill="B3B3B3"/>
            <w:vAlign w:val="center"/>
          </w:tcPr>
          <w:p w14:paraId="20F7A21E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Responsable ejecución</w:t>
            </w:r>
          </w:p>
        </w:tc>
      </w:tr>
      <w:tr w:rsidR="006D1683" w:rsidRPr="00BA6A80" w14:paraId="20F7A222" w14:textId="77777777" w:rsidTr="00BA6A80">
        <w:tc>
          <w:tcPr>
            <w:tcW w:w="2599" w:type="dxa"/>
          </w:tcPr>
          <w:p w14:paraId="20F7A220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</w:tcPr>
          <w:p w14:paraId="20F7A221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25" w14:textId="77777777" w:rsidTr="00BA6A80">
        <w:tc>
          <w:tcPr>
            <w:tcW w:w="2599" w:type="dxa"/>
          </w:tcPr>
          <w:p w14:paraId="20F7A223" w14:textId="77777777" w:rsidR="006D1683" w:rsidRPr="00CE267B" w:rsidRDefault="006D1683" w:rsidP="0043683E"/>
        </w:tc>
        <w:tc>
          <w:tcPr>
            <w:tcW w:w="2599" w:type="dxa"/>
          </w:tcPr>
          <w:p w14:paraId="20F7A224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28" w14:textId="77777777" w:rsidTr="00BA6A80">
        <w:tc>
          <w:tcPr>
            <w:tcW w:w="2599" w:type="dxa"/>
          </w:tcPr>
          <w:p w14:paraId="20F7A226" w14:textId="77777777" w:rsidR="006D1683" w:rsidRPr="00CE267B" w:rsidRDefault="006D1683" w:rsidP="0043683E"/>
        </w:tc>
        <w:tc>
          <w:tcPr>
            <w:tcW w:w="2599" w:type="dxa"/>
          </w:tcPr>
          <w:p w14:paraId="20F7A227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2B" w14:textId="77777777" w:rsidTr="00BA6A80">
        <w:tc>
          <w:tcPr>
            <w:tcW w:w="2599" w:type="dxa"/>
          </w:tcPr>
          <w:p w14:paraId="20F7A229" w14:textId="77777777" w:rsidR="006D1683" w:rsidRPr="00CE267B" w:rsidRDefault="006D1683" w:rsidP="0043683E"/>
        </w:tc>
        <w:tc>
          <w:tcPr>
            <w:tcW w:w="2599" w:type="dxa"/>
          </w:tcPr>
          <w:p w14:paraId="20F7A22A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2E" w14:textId="77777777" w:rsidTr="00BA6A80">
        <w:tc>
          <w:tcPr>
            <w:tcW w:w="2599" w:type="dxa"/>
          </w:tcPr>
          <w:p w14:paraId="20F7A22C" w14:textId="77777777" w:rsidR="006D1683" w:rsidRPr="00CE267B" w:rsidRDefault="006D1683" w:rsidP="0043683E"/>
        </w:tc>
        <w:tc>
          <w:tcPr>
            <w:tcW w:w="2599" w:type="dxa"/>
          </w:tcPr>
          <w:p w14:paraId="20F7A22D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</w:tbl>
    <w:p w14:paraId="20F7A22F" w14:textId="77777777" w:rsidR="007963F5" w:rsidRDefault="007963F5" w:rsidP="007963F5">
      <w:pPr>
        <w:pStyle w:val="Ttulo2"/>
        <w:tabs>
          <w:tab w:val="clear" w:pos="860"/>
          <w:tab w:val="num" w:pos="576"/>
        </w:tabs>
        <w:ind w:left="576"/>
      </w:pPr>
      <w:bookmarkStart w:id="25" w:name="_Toc162239369"/>
      <w:r>
        <w:t>Plan de pruebas de aceptación</w:t>
      </w:r>
      <w:bookmarkEnd w:id="25"/>
    </w:p>
    <w:p w14:paraId="20F7A230" w14:textId="77777777" w:rsidR="002B77A0" w:rsidRPr="002B77A0" w:rsidRDefault="002B77A0" w:rsidP="002B77A0">
      <w:pPr>
        <w:jc w:val="both"/>
      </w:pPr>
    </w:p>
    <w:p w14:paraId="20F7A231" w14:textId="77777777" w:rsidR="007963F5" w:rsidRDefault="007963F5" w:rsidP="007963F5">
      <w:pPr>
        <w:pStyle w:val="Ttulo3"/>
      </w:pPr>
      <w:bookmarkStart w:id="26" w:name="_Toc162239370"/>
      <w:r>
        <w:t>Estrategia</w:t>
      </w:r>
      <w:bookmarkEnd w:id="26"/>
    </w:p>
    <w:p w14:paraId="20F7A232" w14:textId="77777777" w:rsidR="002B77A0" w:rsidRDefault="002B77A0" w:rsidP="002B77A0">
      <w:pPr>
        <w:jc w:val="both"/>
      </w:pPr>
    </w:p>
    <w:p w14:paraId="20F7A233" w14:textId="77777777" w:rsidR="007963F5" w:rsidRDefault="007963F5" w:rsidP="007963F5">
      <w:pPr>
        <w:pStyle w:val="Ttulo3"/>
      </w:pPr>
      <w:bookmarkStart w:id="27" w:name="_Toc162239371"/>
      <w:r>
        <w:t>Recursos</w:t>
      </w:r>
      <w:bookmarkEnd w:id="27"/>
    </w:p>
    <w:p w14:paraId="20F7A234" w14:textId="77777777" w:rsidR="00E6565B" w:rsidRPr="00E6565B" w:rsidRDefault="00E6565B" w:rsidP="00E6565B">
      <w:pPr>
        <w:numPr>
          <w:ilvl w:val="0"/>
          <w:numId w:val="36"/>
        </w:numPr>
        <w:jc w:val="both"/>
        <w:rPr>
          <w:rFonts w:cs="Arial"/>
        </w:rPr>
      </w:pPr>
      <w:bookmarkStart w:id="28" w:name="_Toc162239372"/>
      <w:r w:rsidRPr="00E6565B">
        <w:rPr>
          <w:rFonts w:cs="Arial"/>
        </w:rPr>
        <w:t xml:space="preserve">Humanos: </w:t>
      </w:r>
      <w:proofErr w:type="gramStart"/>
      <w:r w:rsidRPr="00E6565B">
        <w:rPr>
          <w:rFonts w:cs="Arial"/>
        </w:rPr>
        <w:t xml:space="preserve">  .</w:t>
      </w:r>
      <w:proofErr w:type="gramEnd"/>
    </w:p>
    <w:p w14:paraId="20F7A235" w14:textId="77777777" w:rsidR="00E6565B" w:rsidRPr="00E6565B" w:rsidRDefault="00E6565B" w:rsidP="00E6565B">
      <w:pPr>
        <w:numPr>
          <w:ilvl w:val="0"/>
          <w:numId w:val="36"/>
        </w:numPr>
        <w:jc w:val="both"/>
        <w:rPr>
          <w:rFonts w:cs="Arial"/>
        </w:rPr>
      </w:pPr>
      <w:r w:rsidRPr="00E6565B">
        <w:rPr>
          <w:rFonts w:cs="Arial"/>
        </w:rPr>
        <w:t xml:space="preserve">Hardware:     </w:t>
      </w:r>
    </w:p>
    <w:p w14:paraId="20F7A236" w14:textId="77777777" w:rsidR="007963F5" w:rsidRPr="00E6565B" w:rsidRDefault="00E6565B" w:rsidP="00E6565B">
      <w:pPr>
        <w:numPr>
          <w:ilvl w:val="0"/>
          <w:numId w:val="36"/>
        </w:numPr>
        <w:jc w:val="both"/>
        <w:rPr>
          <w:rFonts w:cs="Arial"/>
        </w:rPr>
      </w:pPr>
      <w:r w:rsidRPr="00E6565B">
        <w:rPr>
          <w:rFonts w:cs="Arial"/>
        </w:rPr>
        <w:t xml:space="preserve">Software:   </w:t>
      </w:r>
      <w:bookmarkEnd w:id="28"/>
    </w:p>
    <w:p w14:paraId="20F7A237" w14:textId="77777777" w:rsidR="000676FB" w:rsidRDefault="000676FB" w:rsidP="000676FB">
      <w:pPr>
        <w:pStyle w:val="Ttulo3"/>
      </w:pPr>
      <w:bookmarkStart w:id="29" w:name="_Toc162239373"/>
      <w:r>
        <w:t>Ambiente</w:t>
      </w:r>
    </w:p>
    <w:p w14:paraId="20F7A238" w14:textId="77777777" w:rsidR="000676FB" w:rsidRDefault="000676FB" w:rsidP="002B77A0">
      <w:pPr>
        <w:jc w:val="both"/>
      </w:pPr>
    </w:p>
    <w:p w14:paraId="20F7A239" w14:textId="77777777" w:rsidR="00C722CF" w:rsidRDefault="00C722CF" w:rsidP="00C722CF">
      <w:pPr>
        <w:pStyle w:val="Ttulo3"/>
      </w:pPr>
      <w:r>
        <w:t>Diseño casos de prueba</w:t>
      </w:r>
      <w:bookmarkEnd w:id="29"/>
    </w:p>
    <w:p w14:paraId="20F7A23A" w14:textId="77777777" w:rsidR="00B112EF" w:rsidRPr="00B112EF" w:rsidRDefault="00B112EF" w:rsidP="00E64A19">
      <w:pPr>
        <w:pStyle w:val="Ttulo4"/>
      </w:pPr>
      <w:r>
        <w:t>CPA-001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</w:tblGrid>
      <w:tr w:rsidR="00781910" w:rsidRPr="00BA6A80" w14:paraId="20F7A23C" w14:textId="77777777" w:rsidTr="00BA6A80">
        <w:tc>
          <w:tcPr>
            <w:tcW w:w="8472" w:type="dxa"/>
            <w:gridSpan w:val="8"/>
            <w:shd w:val="clear" w:color="auto" w:fill="B3B3B3"/>
          </w:tcPr>
          <w:p w14:paraId="20F7A23B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CASO DE PRUEBA ADMINISTRAR USUARIOS</w:t>
            </w:r>
          </w:p>
        </w:tc>
      </w:tr>
      <w:tr w:rsidR="00781910" w:rsidRPr="00BA6A80" w14:paraId="20F7A23F" w14:textId="77777777" w:rsidTr="00BA6A80">
        <w:tc>
          <w:tcPr>
            <w:tcW w:w="3794" w:type="dxa"/>
            <w:gridSpan w:val="4"/>
          </w:tcPr>
          <w:p w14:paraId="20F7A23D" w14:textId="77777777" w:rsidR="00781910" w:rsidRPr="00BA6A80" w:rsidRDefault="00781910" w:rsidP="00BA27C4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Fecha realización</w:t>
            </w:r>
          </w:p>
        </w:tc>
        <w:tc>
          <w:tcPr>
            <w:tcW w:w="4678" w:type="dxa"/>
            <w:gridSpan w:val="4"/>
          </w:tcPr>
          <w:p w14:paraId="20F7A23E" w14:textId="77777777" w:rsidR="00781910" w:rsidRPr="00BA6A80" w:rsidRDefault="00781910" w:rsidP="00BA27C4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sz w:val="18"/>
                <w:szCs w:val="18"/>
                <w:lang w:val="es-ES"/>
              </w:rPr>
              <w:t>&lt;</w:t>
            </w:r>
            <w:r w:rsidRPr="00BA6A80">
              <w:rPr>
                <w:color w:val="0000FF"/>
                <w:sz w:val="18"/>
                <w:szCs w:val="18"/>
                <w:lang w:val="es-ES"/>
              </w:rPr>
              <w:t>Por definir</w:t>
            </w:r>
            <w:r w:rsidRPr="00BA6A80">
              <w:rPr>
                <w:sz w:val="18"/>
                <w:szCs w:val="18"/>
                <w:lang w:val="es-ES"/>
              </w:rPr>
              <w:t>&gt;</w:t>
            </w:r>
          </w:p>
        </w:tc>
      </w:tr>
      <w:tr w:rsidR="00781910" w:rsidRPr="00BA6A80" w14:paraId="20F7A242" w14:textId="77777777" w:rsidTr="00BA6A80">
        <w:tc>
          <w:tcPr>
            <w:tcW w:w="3794" w:type="dxa"/>
            <w:gridSpan w:val="4"/>
          </w:tcPr>
          <w:p w14:paraId="20F7A240" w14:textId="77777777" w:rsidR="00781910" w:rsidRPr="00BA6A80" w:rsidRDefault="00781910" w:rsidP="00BA27C4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Realizada por</w:t>
            </w:r>
          </w:p>
        </w:tc>
        <w:tc>
          <w:tcPr>
            <w:tcW w:w="4678" w:type="dxa"/>
            <w:gridSpan w:val="4"/>
          </w:tcPr>
          <w:p w14:paraId="20F7A241" w14:textId="77777777" w:rsidR="00781910" w:rsidRPr="00BA6A80" w:rsidRDefault="00781910" w:rsidP="00BA27C4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sz w:val="18"/>
                <w:szCs w:val="18"/>
                <w:lang w:val="es-ES"/>
              </w:rPr>
              <w:t>&lt;</w:t>
            </w:r>
            <w:r w:rsidRPr="00BA6A80">
              <w:rPr>
                <w:color w:val="0000FF"/>
                <w:sz w:val="18"/>
                <w:szCs w:val="18"/>
                <w:lang w:val="es-ES"/>
              </w:rPr>
              <w:t>Por definir</w:t>
            </w:r>
            <w:r w:rsidRPr="00BA6A80">
              <w:rPr>
                <w:sz w:val="18"/>
                <w:szCs w:val="18"/>
                <w:lang w:val="es-ES"/>
              </w:rPr>
              <w:t>&gt;</w:t>
            </w:r>
          </w:p>
        </w:tc>
      </w:tr>
      <w:tr w:rsidR="00781910" w:rsidRPr="00BA6A80" w14:paraId="20F7A245" w14:textId="77777777" w:rsidTr="00BA6A80">
        <w:tc>
          <w:tcPr>
            <w:tcW w:w="3794" w:type="dxa"/>
            <w:gridSpan w:val="4"/>
          </w:tcPr>
          <w:p w14:paraId="20F7A243" w14:textId="77777777" w:rsidR="00781910" w:rsidRPr="00BA6A80" w:rsidRDefault="00781910" w:rsidP="00BA27C4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Objetivo de la prueba</w:t>
            </w:r>
          </w:p>
        </w:tc>
        <w:tc>
          <w:tcPr>
            <w:tcW w:w="4678" w:type="dxa"/>
            <w:gridSpan w:val="4"/>
          </w:tcPr>
          <w:p w14:paraId="20F7A244" w14:textId="77777777" w:rsidR="00781910" w:rsidRPr="00BA6A80" w:rsidRDefault="00781910" w:rsidP="00BA27C4">
            <w:pPr>
              <w:rPr>
                <w:sz w:val="18"/>
                <w:szCs w:val="18"/>
                <w:lang w:val="es-ES"/>
              </w:rPr>
            </w:pPr>
          </w:p>
        </w:tc>
      </w:tr>
      <w:tr w:rsidR="00781910" w:rsidRPr="00BA6A80" w14:paraId="20F7A248" w14:textId="77777777" w:rsidTr="00BA6A80">
        <w:tc>
          <w:tcPr>
            <w:tcW w:w="3794" w:type="dxa"/>
            <w:gridSpan w:val="4"/>
          </w:tcPr>
          <w:p w14:paraId="20F7A246" w14:textId="77777777" w:rsidR="00781910" w:rsidRPr="00BA6A80" w:rsidRDefault="00781910" w:rsidP="00BA27C4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Pre-Requisitos</w:t>
            </w:r>
          </w:p>
        </w:tc>
        <w:tc>
          <w:tcPr>
            <w:tcW w:w="4678" w:type="dxa"/>
            <w:gridSpan w:val="4"/>
          </w:tcPr>
          <w:p w14:paraId="20F7A247" w14:textId="77777777" w:rsidR="00781910" w:rsidRPr="00BA6A80" w:rsidRDefault="00781910" w:rsidP="00BA6A80">
            <w:pPr>
              <w:numPr>
                <w:ilvl w:val="0"/>
                <w:numId w:val="37"/>
              </w:numPr>
              <w:rPr>
                <w:sz w:val="18"/>
                <w:szCs w:val="18"/>
                <w:lang w:val="es-ES"/>
              </w:rPr>
            </w:pPr>
          </w:p>
        </w:tc>
      </w:tr>
      <w:tr w:rsidR="00781910" w:rsidRPr="00BA6A80" w14:paraId="20F7A24A" w14:textId="77777777" w:rsidTr="00BA6A80">
        <w:tc>
          <w:tcPr>
            <w:tcW w:w="8472" w:type="dxa"/>
            <w:gridSpan w:val="8"/>
            <w:shd w:val="clear" w:color="auto" w:fill="B3B3B3"/>
          </w:tcPr>
          <w:p w14:paraId="20F7A249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DETALLE CASO DE PRUEBA</w:t>
            </w:r>
          </w:p>
        </w:tc>
      </w:tr>
      <w:tr w:rsidR="00781910" w:rsidRPr="00BA6A80" w14:paraId="20F7A24F" w14:textId="77777777" w:rsidTr="00BA6A80">
        <w:tc>
          <w:tcPr>
            <w:tcW w:w="675" w:type="dxa"/>
            <w:shd w:val="clear" w:color="auto" w:fill="E6E6E6"/>
            <w:vAlign w:val="center"/>
          </w:tcPr>
          <w:p w14:paraId="20F7A24B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Paso No.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20F7A24C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Acción</w:t>
            </w:r>
          </w:p>
        </w:tc>
        <w:tc>
          <w:tcPr>
            <w:tcW w:w="2599" w:type="dxa"/>
            <w:gridSpan w:val="3"/>
            <w:shd w:val="clear" w:color="auto" w:fill="E6E6E6"/>
            <w:vAlign w:val="center"/>
          </w:tcPr>
          <w:p w14:paraId="20F7A24D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Respuesta esperada del sistema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20F7A24E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Resultados</w:t>
            </w:r>
          </w:p>
        </w:tc>
      </w:tr>
      <w:tr w:rsidR="00781910" w:rsidRPr="00BA6A80" w14:paraId="20F7A254" w14:textId="77777777" w:rsidTr="00BA6A80">
        <w:tc>
          <w:tcPr>
            <w:tcW w:w="675" w:type="dxa"/>
          </w:tcPr>
          <w:p w14:paraId="20F7A250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51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252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53" w14:textId="77777777" w:rsidR="00781910" w:rsidRPr="00BA6A80" w:rsidRDefault="00781910" w:rsidP="00BA27C4">
            <w:pPr>
              <w:rPr>
                <w:sz w:val="18"/>
                <w:szCs w:val="18"/>
                <w:lang w:val="es-ES"/>
              </w:rPr>
            </w:pPr>
          </w:p>
        </w:tc>
      </w:tr>
      <w:tr w:rsidR="00781910" w:rsidRPr="00BA6A80" w14:paraId="20F7A259" w14:textId="77777777" w:rsidTr="00BA6A80">
        <w:tc>
          <w:tcPr>
            <w:tcW w:w="675" w:type="dxa"/>
          </w:tcPr>
          <w:p w14:paraId="20F7A255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56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257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58" w14:textId="77777777" w:rsidR="00781910" w:rsidRPr="00BA6A80" w:rsidRDefault="00781910" w:rsidP="00BA27C4">
            <w:pPr>
              <w:rPr>
                <w:sz w:val="18"/>
                <w:szCs w:val="18"/>
                <w:lang w:val="es-ES"/>
              </w:rPr>
            </w:pPr>
          </w:p>
        </w:tc>
      </w:tr>
      <w:tr w:rsidR="00781910" w:rsidRPr="00BA6A80" w14:paraId="20F7A25E" w14:textId="77777777" w:rsidTr="00BA6A80">
        <w:tc>
          <w:tcPr>
            <w:tcW w:w="675" w:type="dxa"/>
          </w:tcPr>
          <w:p w14:paraId="20F7A25A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5B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25C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5D" w14:textId="77777777" w:rsidR="00781910" w:rsidRPr="00BA6A80" w:rsidRDefault="00781910" w:rsidP="00BA27C4">
            <w:pPr>
              <w:rPr>
                <w:sz w:val="18"/>
                <w:szCs w:val="18"/>
                <w:lang w:val="es-ES"/>
              </w:rPr>
            </w:pPr>
          </w:p>
        </w:tc>
      </w:tr>
      <w:tr w:rsidR="00781910" w:rsidRPr="00BA6A80" w14:paraId="20F7A260" w14:textId="77777777" w:rsidTr="00BA6A80">
        <w:tc>
          <w:tcPr>
            <w:tcW w:w="8472" w:type="dxa"/>
            <w:gridSpan w:val="8"/>
            <w:shd w:val="clear" w:color="auto" w:fill="B3B3B3"/>
          </w:tcPr>
          <w:p w14:paraId="20F7A25F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OBSERVACIONES ADICIONALES</w:t>
            </w:r>
          </w:p>
        </w:tc>
      </w:tr>
      <w:tr w:rsidR="00781910" w:rsidRPr="00BA6A80" w14:paraId="20F7A264" w14:textId="77777777" w:rsidTr="00BA6A80">
        <w:tc>
          <w:tcPr>
            <w:tcW w:w="8472" w:type="dxa"/>
            <w:gridSpan w:val="8"/>
          </w:tcPr>
          <w:p w14:paraId="20F7A261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262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263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  <w:tr w:rsidR="00781910" w:rsidRPr="00BA6A80" w14:paraId="20F7A26A" w14:textId="77777777" w:rsidTr="00BA6A80">
        <w:tc>
          <w:tcPr>
            <w:tcW w:w="2118" w:type="dxa"/>
            <w:gridSpan w:val="2"/>
            <w:shd w:val="clear" w:color="auto" w:fill="B3B3B3"/>
            <w:vAlign w:val="center"/>
          </w:tcPr>
          <w:p w14:paraId="20F7A265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lastRenderedPageBreak/>
              <w:t>APROBADO</w:t>
            </w:r>
          </w:p>
        </w:tc>
        <w:tc>
          <w:tcPr>
            <w:tcW w:w="2118" w:type="dxa"/>
            <w:gridSpan w:val="3"/>
            <w:shd w:val="clear" w:color="auto" w:fill="E6E6E6"/>
            <w:vAlign w:val="center"/>
          </w:tcPr>
          <w:p w14:paraId="20F7A266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267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  <w:tc>
          <w:tcPr>
            <w:tcW w:w="2118" w:type="dxa"/>
            <w:gridSpan w:val="2"/>
            <w:shd w:val="clear" w:color="auto" w:fill="B3B3B3"/>
            <w:vAlign w:val="center"/>
          </w:tcPr>
          <w:p w14:paraId="20F7A268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RECHAZADO</w:t>
            </w:r>
          </w:p>
        </w:tc>
        <w:tc>
          <w:tcPr>
            <w:tcW w:w="2118" w:type="dxa"/>
            <w:shd w:val="clear" w:color="auto" w:fill="E6E6E6"/>
            <w:vAlign w:val="center"/>
          </w:tcPr>
          <w:p w14:paraId="20F7A269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</w:tbl>
    <w:p w14:paraId="20F7A26B" w14:textId="77777777" w:rsidR="00781910" w:rsidRDefault="00781910" w:rsidP="00781910"/>
    <w:p w14:paraId="20F7A26C" w14:textId="77777777" w:rsidR="00C722CF" w:rsidRDefault="00E64A19" w:rsidP="00C722CF">
      <w:pPr>
        <w:pStyle w:val="Ttulo3"/>
      </w:pPr>
      <w:bookmarkStart w:id="30" w:name="_Toc162239374"/>
      <w:r>
        <w:t>A</w:t>
      </w:r>
      <w:r w:rsidR="00C722CF">
        <w:t>signación responsabilidad de la ejecución de prueba</w:t>
      </w:r>
      <w:bookmarkEnd w:id="30"/>
    </w:p>
    <w:p w14:paraId="20F7A26D" w14:textId="77777777" w:rsidR="00C722CF" w:rsidRDefault="00C722CF" w:rsidP="00C722CF">
      <w:pPr>
        <w:jc w:val="both"/>
        <w:rPr>
          <w:rFonts w:cs="Arial"/>
        </w:rPr>
      </w:pPr>
      <w:r w:rsidRPr="00801622">
        <w:rPr>
          <w:rFonts w:cs="Arial"/>
        </w:rPr>
        <w:t>&lt;</w:t>
      </w:r>
      <w:r w:rsidRPr="00C722CF">
        <w:rPr>
          <w:rFonts w:cs="Arial"/>
          <w:color w:val="0000FF"/>
        </w:rPr>
        <w:t>Establecer el responsable de la ejecución de</w:t>
      </w:r>
      <w:r>
        <w:rPr>
          <w:rFonts w:cs="Arial"/>
          <w:color w:val="0000FF"/>
        </w:rPr>
        <w:t xml:space="preserve"> </w:t>
      </w:r>
      <w:r w:rsidRPr="00C722CF">
        <w:rPr>
          <w:rFonts w:cs="Arial"/>
          <w:color w:val="0000FF"/>
        </w:rPr>
        <w:t>l</w:t>
      </w:r>
      <w:r>
        <w:rPr>
          <w:rFonts w:cs="Arial"/>
          <w:color w:val="0000FF"/>
        </w:rPr>
        <w:t>os</w:t>
      </w:r>
      <w:r w:rsidRPr="00C722CF">
        <w:rPr>
          <w:rFonts w:cs="Arial"/>
          <w:color w:val="0000FF"/>
        </w:rPr>
        <w:t xml:space="preserve"> caso</w:t>
      </w:r>
      <w:r>
        <w:rPr>
          <w:rFonts w:cs="Arial"/>
          <w:color w:val="0000FF"/>
        </w:rPr>
        <w:t>s</w:t>
      </w:r>
      <w:r w:rsidRPr="00C722CF">
        <w:rPr>
          <w:rFonts w:cs="Arial"/>
          <w:color w:val="0000FF"/>
        </w:rPr>
        <w:t xml:space="preserve"> de prueba</w:t>
      </w:r>
      <w:r>
        <w:rPr>
          <w:rFonts w:cs="Arial"/>
          <w:color w:val="0000FF"/>
        </w:rPr>
        <w:t xml:space="preserve"> de aceptación</w:t>
      </w:r>
      <w:r w:rsidRPr="00801622">
        <w:rPr>
          <w:rFonts w:cs="Arial"/>
        </w:rPr>
        <w:t>&gt;</w:t>
      </w:r>
    </w:p>
    <w:p w14:paraId="20F7A26E" w14:textId="77777777" w:rsidR="002A68FE" w:rsidRDefault="002A68FE" w:rsidP="00C6609F">
      <w:pPr>
        <w:jc w:val="both"/>
        <w:rPr>
          <w:rFonts w:cs="Arial"/>
          <w:color w:val="0000FF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6"/>
        <w:gridCol w:w="4236"/>
      </w:tblGrid>
      <w:tr w:rsidR="006D1683" w:rsidRPr="00BA6A80" w14:paraId="20F7A271" w14:textId="77777777" w:rsidTr="00BA6A80">
        <w:tc>
          <w:tcPr>
            <w:tcW w:w="2599" w:type="dxa"/>
            <w:shd w:val="clear" w:color="auto" w:fill="B3B3B3"/>
            <w:vAlign w:val="center"/>
          </w:tcPr>
          <w:p w14:paraId="20F7A26F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Caso de prueba</w:t>
            </w:r>
          </w:p>
        </w:tc>
        <w:tc>
          <w:tcPr>
            <w:tcW w:w="2599" w:type="dxa"/>
            <w:shd w:val="clear" w:color="auto" w:fill="B3B3B3"/>
            <w:vAlign w:val="center"/>
          </w:tcPr>
          <w:p w14:paraId="20F7A270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Responsable ejecución</w:t>
            </w:r>
          </w:p>
        </w:tc>
      </w:tr>
      <w:tr w:rsidR="006D1683" w:rsidRPr="00BA6A80" w14:paraId="20F7A274" w14:textId="77777777" w:rsidTr="00BA6A80">
        <w:tc>
          <w:tcPr>
            <w:tcW w:w="2599" w:type="dxa"/>
          </w:tcPr>
          <w:p w14:paraId="20F7A272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</w:tcPr>
          <w:p w14:paraId="20F7A273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77" w14:textId="77777777" w:rsidTr="00BA6A80">
        <w:tc>
          <w:tcPr>
            <w:tcW w:w="2599" w:type="dxa"/>
          </w:tcPr>
          <w:p w14:paraId="20F7A275" w14:textId="77777777" w:rsidR="006D1683" w:rsidRPr="00CE267B" w:rsidRDefault="006D1683" w:rsidP="0043683E"/>
        </w:tc>
        <w:tc>
          <w:tcPr>
            <w:tcW w:w="2599" w:type="dxa"/>
          </w:tcPr>
          <w:p w14:paraId="20F7A276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7A" w14:textId="77777777" w:rsidTr="00BA6A80">
        <w:tc>
          <w:tcPr>
            <w:tcW w:w="2599" w:type="dxa"/>
          </w:tcPr>
          <w:p w14:paraId="20F7A278" w14:textId="77777777" w:rsidR="006D1683" w:rsidRPr="00CE267B" w:rsidRDefault="006D1683" w:rsidP="0043683E"/>
        </w:tc>
        <w:tc>
          <w:tcPr>
            <w:tcW w:w="2599" w:type="dxa"/>
          </w:tcPr>
          <w:p w14:paraId="20F7A279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7D" w14:textId="77777777" w:rsidTr="00BA6A80">
        <w:tc>
          <w:tcPr>
            <w:tcW w:w="2599" w:type="dxa"/>
          </w:tcPr>
          <w:p w14:paraId="20F7A27B" w14:textId="77777777" w:rsidR="006D1683" w:rsidRPr="00CE267B" w:rsidRDefault="006D1683" w:rsidP="0043683E"/>
        </w:tc>
        <w:tc>
          <w:tcPr>
            <w:tcW w:w="2599" w:type="dxa"/>
          </w:tcPr>
          <w:p w14:paraId="20F7A27C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80" w14:textId="77777777" w:rsidTr="00BA6A80">
        <w:tc>
          <w:tcPr>
            <w:tcW w:w="2599" w:type="dxa"/>
          </w:tcPr>
          <w:p w14:paraId="20F7A27E" w14:textId="77777777" w:rsidR="006D1683" w:rsidRPr="00CE267B" w:rsidRDefault="006D1683" w:rsidP="0043683E"/>
        </w:tc>
        <w:tc>
          <w:tcPr>
            <w:tcW w:w="2599" w:type="dxa"/>
          </w:tcPr>
          <w:p w14:paraId="20F7A27F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</w:tbl>
    <w:p w14:paraId="20F7A281" w14:textId="77777777" w:rsidR="006D1683" w:rsidRDefault="006D1683" w:rsidP="00C6609F">
      <w:pPr>
        <w:jc w:val="both"/>
        <w:rPr>
          <w:rFonts w:cs="Arial"/>
          <w:color w:val="0000FF"/>
        </w:rPr>
      </w:pPr>
    </w:p>
    <w:bookmarkEnd w:id="11"/>
    <w:p w14:paraId="20F7A282" w14:textId="77777777" w:rsidR="00A75CFA" w:rsidRPr="00C722CF" w:rsidRDefault="00A75CFA" w:rsidP="00DA269D">
      <w:pPr>
        <w:rPr>
          <w:b/>
          <w:sz w:val="18"/>
          <w:szCs w:val="18"/>
        </w:rPr>
      </w:pPr>
    </w:p>
    <w:p w14:paraId="20F7A283" w14:textId="77777777" w:rsidR="00FE3013" w:rsidRPr="002D5B96" w:rsidRDefault="00FE3013" w:rsidP="00DA269D">
      <w:pPr>
        <w:rPr>
          <w:b/>
          <w:sz w:val="18"/>
          <w:szCs w:val="18"/>
          <w:lang w:val="es-ES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103"/>
        <w:gridCol w:w="1843"/>
      </w:tblGrid>
      <w:tr w:rsidR="00DA269D" w:rsidRPr="00BA6A80" w14:paraId="20F7A285" w14:textId="77777777" w:rsidTr="00BA6A80">
        <w:tc>
          <w:tcPr>
            <w:tcW w:w="8472" w:type="dxa"/>
            <w:gridSpan w:val="3"/>
            <w:shd w:val="clear" w:color="auto" w:fill="B3B3B3"/>
          </w:tcPr>
          <w:p w14:paraId="20F7A284" w14:textId="77777777" w:rsidR="00DA269D" w:rsidRPr="00BA6A80" w:rsidRDefault="00DA269D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CONTROL DE CAMBIOS</w:t>
            </w:r>
          </w:p>
        </w:tc>
      </w:tr>
      <w:tr w:rsidR="00DA269D" w:rsidRPr="00AF36C5" w14:paraId="20F7A289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</w:tcPr>
          <w:p w14:paraId="20F7A286" w14:textId="77777777" w:rsidR="00DA269D" w:rsidRPr="00AF36C5" w:rsidRDefault="00DA269D" w:rsidP="004B1F3F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proofErr w:type="spellStart"/>
            <w:r w:rsidRPr="00AF36C5">
              <w:rPr>
                <w:rFonts w:ascii="Arial" w:hAnsi="Arial" w:cs="Arial"/>
                <w:b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5103" w:type="dxa"/>
            <w:tcBorders>
              <w:bottom w:val="single" w:sz="6" w:space="0" w:color="auto"/>
            </w:tcBorders>
            <w:shd w:val="pct10" w:color="auto" w:fill="auto"/>
          </w:tcPr>
          <w:p w14:paraId="20F7A287" w14:textId="77777777" w:rsidR="00DA269D" w:rsidRPr="00AF36C5" w:rsidRDefault="00DA269D" w:rsidP="004B1F3F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proofErr w:type="spellStart"/>
            <w:r w:rsidRPr="00AF36C5">
              <w:rPr>
                <w:rFonts w:ascii="Arial" w:hAnsi="Arial" w:cs="Arial"/>
                <w:b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43" w:type="dxa"/>
            <w:tcBorders>
              <w:bottom w:val="single" w:sz="6" w:space="0" w:color="auto"/>
            </w:tcBorders>
            <w:shd w:val="pct10" w:color="auto" w:fill="auto"/>
          </w:tcPr>
          <w:p w14:paraId="20F7A288" w14:textId="77777777" w:rsidR="00DA269D" w:rsidRPr="00AF36C5" w:rsidRDefault="00DA269D" w:rsidP="004B1F3F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ES"/>
              </w:rPr>
            </w:pPr>
            <w:r w:rsidRPr="00AF36C5">
              <w:rPr>
                <w:rFonts w:ascii="Arial" w:hAnsi="Arial" w:cs="Arial"/>
                <w:b/>
                <w:sz w:val="18"/>
                <w:szCs w:val="18"/>
                <w:lang w:val="es-ES"/>
              </w:rPr>
              <w:t>Autor(es)</w:t>
            </w:r>
          </w:p>
        </w:tc>
      </w:tr>
      <w:tr w:rsidR="00DA269D" w:rsidRPr="00AF36C5" w14:paraId="20F7A28D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14:paraId="20F7A28A" w14:textId="77777777" w:rsidR="00DA269D" w:rsidRPr="00AF36C5" w:rsidRDefault="00DA269D" w:rsidP="004B1F3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103" w:type="dxa"/>
          </w:tcPr>
          <w:p w14:paraId="20F7A28B" w14:textId="77777777" w:rsidR="00DA269D" w:rsidRPr="00AF36C5" w:rsidRDefault="00DA269D" w:rsidP="004B1F3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843" w:type="dxa"/>
          </w:tcPr>
          <w:p w14:paraId="20F7A28C" w14:textId="77777777" w:rsidR="00DA269D" w:rsidRPr="00AF36C5" w:rsidRDefault="00DA269D" w:rsidP="004B1F3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8D7B82" w:rsidRPr="00AF36C5" w14:paraId="20F7A291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14:paraId="20F7A28E" w14:textId="77777777" w:rsidR="008D7B82" w:rsidRDefault="008D7B82" w:rsidP="004B1F3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103" w:type="dxa"/>
          </w:tcPr>
          <w:p w14:paraId="20F7A28F" w14:textId="77777777" w:rsidR="008D7B82" w:rsidRDefault="008D7B82" w:rsidP="004B1F3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843" w:type="dxa"/>
          </w:tcPr>
          <w:p w14:paraId="20F7A290" w14:textId="77777777" w:rsidR="008D7B82" w:rsidRDefault="008D7B82" w:rsidP="004B1F3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14:paraId="20F7A292" w14:textId="77777777" w:rsidR="006D111D" w:rsidRDefault="006D111D" w:rsidP="003431CE"/>
    <w:sectPr w:rsidR="006D111D" w:rsidSect="00B63945">
      <w:headerReference w:type="default" r:id="rId7"/>
      <w:footerReference w:type="default" r:id="rId8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08FFB" w14:textId="77777777" w:rsidR="009E173B" w:rsidRDefault="009E173B">
      <w:r>
        <w:separator/>
      </w:r>
    </w:p>
  </w:endnote>
  <w:endnote w:type="continuationSeparator" w:id="0">
    <w:p w14:paraId="6CE5F997" w14:textId="77777777" w:rsidR="009E173B" w:rsidRDefault="009E1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8F7B5" w14:textId="77777777" w:rsidR="00DA3FE2" w:rsidRDefault="000F68EA">
    <w:pPr>
      <w:pStyle w:val="Piedepgina"/>
      <w:pBdr>
        <w:top w:val="single" w:sz="4" w:space="1" w:color="auto"/>
      </w:pBdr>
    </w:pPr>
    <w:r>
      <w:t>Versión 1.0</w:t>
    </w:r>
  </w:p>
  <w:p w14:paraId="1400084C" w14:textId="77777777" w:rsidR="00DA3FE2" w:rsidRDefault="00DA3FE2">
    <w:pPr>
      <w:pStyle w:val="Piedepgina"/>
      <w:pBdr>
        <w:top w:val="single" w:sz="4" w:space="1" w:color="auto"/>
      </w:pBdr>
    </w:pPr>
    <w:proofErr w:type="spellStart"/>
    <w:r>
      <w:t>DieselMaps</w:t>
    </w:r>
    <w:proofErr w:type="spellEnd"/>
  </w:p>
  <w:p w14:paraId="20F7A2A5" w14:textId="771F35E3" w:rsidR="000F68EA" w:rsidRDefault="00DA3FE2">
    <w:pPr>
      <w:pStyle w:val="Piedepgina"/>
      <w:pBdr>
        <w:top w:val="single" w:sz="4" w:space="1" w:color="auto"/>
      </w:pBdr>
    </w:pPr>
    <w:r>
      <w:t>Firmado por líder de calidad</w:t>
    </w:r>
    <w:r w:rsidR="000F68EA">
      <w:t xml:space="preserve"> </w:t>
    </w:r>
    <w:r w:rsidR="000F68EA">
      <w:tab/>
    </w:r>
    <w:r w:rsidR="000F68E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36F79" w14:textId="77777777" w:rsidR="009E173B" w:rsidRDefault="009E173B">
      <w:r>
        <w:separator/>
      </w:r>
    </w:p>
  </w:footnote>
  <w:footnote w:type="continuationSeparator" w:id="0">
    <w:p w14:paraId="63461D45" w14:textId="77777777" w:rsidR="009E173B" w:rsidRDefault="009E17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185"/>
      <w:gridCol w:w="1083"/>
      <w:gridCol w:w="618"/>
    </w:tblGrid>
    <w:tr w:rsidR="000F68EA" w14:paraId="20F7A29A" w14:textId="77777777">
      <w:trPr>
        <w:trHeight w:val="1135"/>
      </w:trPr>
      <w:tc>
        <w:tcPr>
          <w:tcW w:w="1586" w:type="dxa"/>
        </w:tcPr>
        <w:p w14:paraId="20F7A297" w14:textId="77777777" w:rsidR="000F68EA" w:rsidRDefault="000F68EA">
          <w:pPr>
            <w:pStyle w:val="Encabezado"/>
            <w:jc w:val="center"/>
            <w:rPr>
              <w:i/>
            </w:rPr>
          </w:pPr>
        </w:p>
      </w:tc>
      <w:tc>
        <w:tcPr>
          <w:tcW w:w="5185" w:type="dxa"/>
          <w:vAlign w:val="center"/>
        </w:tcPr>
        <w:p w14:paraId="20F7A298" w14:textId="77777777" w:rsidR="000F68EA" w:rsidRPr="00DF5BA0" w:rsidRDefault="000F68EA" w:rsidP="000D6E4F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PLAN DE PRUEBAS</w:t>
          </w:r>
        </w:p>
      </w:tc>
      <w:tc>
        <w:tcPr>
          <w:tcW w:w="1701" w:type="dxa"/>
          <w:gridSpan w:val="2"/>
        </w:tcPr>
        <w:p w14:paraId="20F7A299" w14:textId="7B039735" w:rsidR="000F68EA" w:rsidRDefault="00DA3FE2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inline distT="0" distB="0" distL="0" distR="0" wp14:anchorId="7FE83CFF" wp14:editId="41C699B5">
                <wp:extent cx="942975" cy="942975"/>
                <wp:effectExtent l="0" t="0" r="9525" b="9525"/>
                <wp:docPr id="84404310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2975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F68EA" w14:paraId="20F7A29E" w14:textId="77777777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20F7A29B" w14:textId="77777777" w:rsidR="000F68EA" w:rsidRPr="000D6E4F" w:rsidRDefault="000F68EA" w:rsidP="000D6E4F">
          <w:pPr>
            <w:pStyle w:val="Encabezado"/>
            <w:jc w:val="center"/>
            <w:rPr>
              <w:b/>
            </w:rPr>
          </w:pPr>
        </w:p>
      </w:tc>
      <w:tc>
        <w:tcPr>
          <w:tcW w:w="5185" w:type="dxa"/>
          <w:vMerge w:val="restart"/>
          <w:vAlign w:val="center"/>
        </w:tcPr>
        <w:p w14:paraId="20F7A29C" w14:textId="395ADD9A" w:rsidR="000F68EA" w:rsidRPr="000D6E4F" w:rsidRDefault="000F68EA" w:rsidP="00377D6D">
          <w:pPr>
            <w:pStyle w:val="Encabezado"/>
            <w:rPr>
              <w:b/>
            </w:rPr>
          </w:pPr>
          <w:r w:rsidRPr="000D6E4F">
            <w:rPr>
              <w:b/>
            </w:rPr>
            <w:t xml:space="preserve">PROYECTO:  </w:t>
          </w:r>
          <w:proofErr w:type="spellStart"/>
          <w:r w:rsidR="00DA3FE2">
            <w:rPr>
              <w:b/>
            </w:rPr>
            <w:t>DieselMaps</w:t>
          </w:r>
          <w:proofErr w:type="spellEnd"/>
        </w:p>
      </w:tc>
      <w:tc>
        <w:tcPr>
          <w:tcW w:w="1701" w:type="dxa"/>
          <w:gridSpan w:val="2"/>
          <w:vAlign w:val="center"/>
        </w:tcPr>
        <w:p w14:paraId="20F7A29D" w14:textId="53CCC004" w:rsidR="000F68EA" w:rsidRPr="000D6E4F" w:rsidRDefault="00377D6D" w:rsidP="000D6E4F">
          <w:pPr>
            <w:pStyle w:val="Encabezado"/>
            <w:rPr>
              <w:b/>
            </w:rPr>
          </w:pPr>
          <w:r>
            <w:rPr>
              <w:b/>
            </w:rPr>
            <w:t xml:space="preserve">Grupo: </w:t>
          </w:r>
          <w:r w:rsidR="00DA3FE2">
            <w:rPr>
              <w:b/>
            </w:rPr>
            <w:t>2</w:t>
          </w:r>
        </w:p>
      </w:tc>
    </w:tr>
    <w:tr w:rsidR="000F68EA" w14:paraId="20F7A2A3" w14:textId="77777777">
      <w:trPr>
        <w:cantSplit/>
        <w:trHeight w:val="247"/>
      </w:trPr>
      <w:tc>
        <w:tcPr>
          <w:tcW w:w="1586" w:type="dxa"/>
          <w:vMerge/>
          <w:vAlign w:val="center"/>
        </w:tcPr>
        <w:p w14:paraId="20F7A29F" w14:textId="77777777" w:rsidR="000F68EA" w:rsidRPr="000D6E4F" w:rsidRDefault="000F68EA" w:rsidP="000D6E4F">
          <w:pPr>
            <w:pStyle w:val="Encabezado"/>
            <w:jc w:val="center"/>
            <w:rPr>
              <w:b/>
            </w:rPr>
          </w:pPr>
        </w:p>
      </w:tc>
      <w:tc>
        <w:tcPr>
          <w:tcW w:w="5185" w:type="dxa"/>
          <w:vMerge/>
          <w:vAlign w:val="center"/>
        </w:tcPr>
        <w:p w14:paraId="20F7A2A0" w14:textId="77777777" w:rsidR="000F68EA" w:rsidRPr="000D6E4F" w:rsidRDefault="000F68EA" w:rsidP="000D6E4F">
          <w:pPr>
            <w:pStyle w:val="Encabezado"/>
            <w:jc w:val="center"/>
            <w:rPr>
              <w:b/>
            </w:rPr>
          </w:pPr>
        </w:p>
      </w:tc>
      <w:tc>
        <w:tcPr>
          <w:tcW w:w="1083" w:type="dxa"/>
          <w:vAlign w:val="center"/>
        </w:tcPr>
        <w:p w14:paraId="20F7A2A1" w14:textId="77777777" w:rsidR="000F68EA" w:rsidRPr="000D6E4F" w:rsidRDefault="000F68EA" w:rsidP="000D6E4F">
          <w:pPr>
            <w:pStyle w:val="Encabezado"/>
            <w:rPr>
              <w:b/>
            </w:rPr>
          </w:pPr>
          <w:r w:rsidRPr="000D6E4F">
            <w:rPr>
              <w:b/>
            </w:rPr>
            <w:t>Ciclo:</w:t>
          </w:r>
        </w:p>
      </w:tc>
      <w:tc>
        <w:tcPr>
          <w:tcW w:w="618" w:type="dxa"/>
          <w:vAlign w:val="center"/>
        </w:tcPr>
        <w:p w14:paraId="20F7A2A2" w14:textId="70EF4BB7" w:rsidR="000F68EA" w:rsidRPr="000D6E4F" w:rsidRDefault="00DA3FE2" w:rsidP="000D6E4F">
          <w:pPr>
            <w:pStyle w:val="Encabezado"/>
            <w:rPr>
              <w:b/>
            </w:rPr>
          </w:pPr>
          <w:r>
            <w:rPr>
              <w:b/>
            </w:rPr>
            <w:t>2</w:t>
          </w:r>
        </w:p>
      </w:tc>
    </w:tr>
  </w:tbl>
  <w:p w14:paraId="20F7A2A4" w14:textId="77777777" w:rsidR="000F68EA" w:rsidRDefault="000F68EA" w:rsidP="009A058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5ADE"/>
    <w:multiLevelType w:val="hybridMultilevel"/>
    <w:tmpl w:val="3304AB3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8F88658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4A0E85C8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CE7DC2"/>
    <w:multiLevelType w:val="multilevel"/>
    <w:tmpl w:val="0C0A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B4162E2"/>
    <w:multiLevelType w:val="hybridMultilevel"/>
    <w:tmpl w:val="3892A48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72CB1"/>
    <w:multiLevelType w:val="hybridMultilevel"/>
    <w:tmpl w:val="8F5A15D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F88658">
      <w:start w:val="1"/>
      <w:numFmt w:val="bullet"/>
      <w:lvlText w:val="­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F88658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4A0E85C8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6360C7"/>
    <w:multiLevelType w:val="hybridMultilevel"/>
    <w:tmpl w:val="496660B8"/>
    <w:lvl w:ilvl="0" w:tplc="C1CAD3F6">
      <w:start w:val="1"/>
      <w:numFmt w:val="bullet"/>
      <w:lvlText w:val=""/>
      <w:lvlJc w:val="left"/>
      <w:pPr>
        <w:tabs>
          <w:tab w:val="num" w:pos="0"/>
        </w:tabs>
        <w:ind w:left="142" w:hanging="142"/>
      </w:pPr>
      <w:rPr>
        <w:rFonts w:ascii="Symbol" w:hAnsi="Symbol" w:hint="default"/>
        <w:sz w:val="14"/>
        <w:szCs w:val="14"/>
      </w:rPr>
    </w:lvl>
    <w:lvl w:ilvl="1" w:tplc="D148729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647478"/>
    <w:multiLevelType w:val="hybridMultilevel"/>
    <w:tmpl w:val="C78CE098"/>
    <w:lvl w:ilvl="0" w:tplc="0C0A0001">
      <w:start w:val="1"/>
      <w:numFmt w:val="bullet"/>
      <w:lvlText w:val=""/>
      <w:lvlJc w:val="left"/>
      <w:pPr>
        <w:tabs>
          <w:tab w:val="num" w:pos="922"/>
        </w:tabs>
        <w:ind w:left="9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42"/>
        </w:tabs>
        <w:ind w:left="16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62"/>
        </w:tabs>
        <w:ind w:left="23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82"/>
        </w:tabs>
        <w:ind w:left="30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02"/>
        </w:tabs>
        <w:ind w:left="38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22"/>
        </w:tabs>
        <w:ind w:left="45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42"/>
        </w:tabs>
        <w:ind w:left="52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62"/>
        </w:tabs>
        <w:ind w:left="59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82"/>
        </w:tabs>
        <w:ind w:left="6682" w:hanging="360"/>
      </w:pPr>
      <w:rPr>
        <w:rFonts w:ascii="Wingdings" w:hAnsi="Wingdings" w:hint="default"/>
      </w:rPr>
    </w:lvl>
  </w:abstractNum>
  <w:abstractNum w:abstractNumId="6" w15:restartNumberingAfterBreak="0">
    <w:nsid w:val="1C2F6301"/>
    <w:multiLevelType w:val="hybridMultilevel"/>
    <w:tmpl w:val="D070FC14"/>
    <w:lvl w:ilvl="0" w:tplc="B8AADF1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3602B"/>
    <w:multiLevelType w:val="hybridMultilevel"/>
    <w:tmpl w:val="1BC49858"/>
    <w:lvl w:ilvl="0" w:tplc="B260806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  <w:szCs w:val="22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C1F75"/>
    <w:multiLevelType w:val="hybridMultilevel"/>
    <w:tmpl w:val="ECCC0CE4"/>
    <w:lvl w:ilvl="0" w:tplc="B260806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  <w:szCs w:val="22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F0BC2"/>
    <w:multiLevelType w:val="hybridMultilevel"/>
    <w:tmpl w:val="0B0054CA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B07C3A"/>
    <w:multiLevelType w:val="hybridMultilevel"/>
    <w:tmpl w:val="725A5D4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59A6039E"/>
    <w:multiLevelType w:val="hybridMultilevel"/>
    <w:tmpl w:val="D7CC64F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A28ADF4">
      <w:start w:val="1"/>
      <w:numFmt w:val="bullet"/>
      <w:lvlText w:val=""/>
      <w:lvlJc w:val="left"/>
      <w:pPr>
        <w:tabs>
          <w:tab w:val="num" w:pos="1800"/>
        </w:tabs>
        <w:ind w:left="1800" w:hanging="1516"/>
      </w:pPr>
      <w:rPr>
        <w:rFonts w:ascii="Wingdings" w:hAnsi="Wingdings" w:hint="default"/>
      </w:rPr>
    </w:lvl>
    <w:lvl w:ilvl="2" w:tplc="4A0E85C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C7E0828"/>
    <w:multiLevelType w:val="hybridMultilevel"/>
    <w:tmpl w:val="AAAC38C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4A0E85C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CC40CE8"/>
    <w:multiLevelType w:val="hybridMultilevel"/>
    <w:tmpl w:val="B396163A"/>
    <w:lvl w:ilvl="0" w:tplc="B260806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  <w:szCs w:val="22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492AFA"/>
    <w:multiLevelType w:val="hybridMultilevel"/>
    <w:tmpl w:val="F442236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0E85C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28166E"/>
    <w:multiLevelType w:val="hybridMultilevel"/>
    <w:tmpl w:val="625A8E64"/>
    <w:lvl w:ilvl="0" w:tplc="B260806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  <w:szCs w:val="22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8A6099"/>
    <w:multiLevelType w:val="hybridMultilevel"/>
    <w:tmpl w:val="3C94820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C83B29"/>
    <w:multiLevelType w:val="hybridMultilevel"/>
    <w:tmpl w:val="F6E65D44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5C2D55"/>
    <w:multiLevelType w:val="hybridMultilevel"/>
    <w:tmpl w:val="865634B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F88658">
      <w:start w:val="1"/>
      <w:numFmt w:val="bullet"/>
      <w:lvlText w:val="­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F88658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5EE7C07"/>
    <w:multiLevelType w:val="multilevel"/>
    <w:tmpl w:val="B2C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887159">
    <w:abstractNumId w:val="11"/>
  </w:num>
  <w:num w:numId="2" w16cid:durableId="1578981511">
    <w:abstractNumId w:val="17"/>
  </w:num>
  <w:num w:numId="3" w16cid:durableId="1215118995">
    <w:abstractNumId w:val="13"/>
  </w:num>
  <w:num w:numId="4" w16cid:durableId="2002585044">
    <w:abstractNumId w:val="0"/>
  </w:num>
  <w:num w:numId="5" w16cid:durableId="1307465789">
    <w:abstractNumId w:val="2"/>
  </w:num>
  <w:num w:numId="6" w16cid:durableId="813329719">
    <w:abstractNumId w:val="12"/>
  </w:num>
  <w:num w:numId="7" w16cid:durableId="1149202733">
    <w:abstractNumId w:val="19"/>
  </w:num>
  <w:num w:numId="8" w16cid:durableId="544298255">
    <w:abstractNumId w:val="3"/>
  </w:num>
  <w:num w:numId="9" w16cid:durableId="596016758">
    <w:abstractNumId w:val="10"/>
  </w:num>
  <w:num w:numId="10" w16cid:durableId="1585652122">
    <w:abstractNumId w:val="15"/>
  </w:num>
  <w:num w:numId="11" w16cid:durableId="1815902961">
    <w:abstractNumId w:val="6"/>
  </w:num>
  <w:num w:numId="12" w16cid:durableId="198707949">
    <w:abstractNumId w:val="9"/>
  </w:num>
  <w:num w:numId="13" w16cid:durableId="579828428">
    <w:abstractNumId w:val="5"/>
  </w:num>
  <w:num w:numId="14" w16cid:durableId="90590517">
    <w:abstractNumId w:val="1"/>
  </w:num>
  <w:num w:numId="15" w16cid:durableId="300618090">
    <w:abstractNumId w:val="11"/>
  </w:num>
  <w:num w:numId="16" w16cid:durableId="1269505311">
    <w:abstractNumId w:val="11"/>
  </w:num>
  <w:num w:numId="17" w16cid:durableId="83765254">
    <w:abstractNumId w:val="11"/>
  </w:num>
  <w:num w:numId="18" w16cid:durableId="1893034423">
    <w:abstractNumId w:val="11"/>
  </w:num>
  <w:num w:numId="19" w16cid:durableId="193152951">
    <w:abstractNumId w:val="11"/>
  </w:num>
  <w:num w:numId="20" w16cid:durableId="1032922052">
    <w:abstractNumId w:val="11"/>
  </w:num>
  <w:num w:numId="21" w16cid:durableId="870996959">
    <w:abstractNumId w:val="11"/>
  </w:num>
  <w:num w:numId="22" w16cid:durableId="125709673">
    <w:abstractNumId w:val="11"/>
  </w:num>
  <w:num w:numId="23" w16cid:durableId="1524243211">
    <w:abstractNumId w:val="11"/>
  </w:num>
  <w:num w:numId="24" w16cid:durableId="914708590">
    <w:abstractNumId w:val="11"/>
  </w:num>
  <w:num w:numId="25" w16cid:durableId="1245215018">
    <w:abstractNumId w:val="11"/>
  </w:num>
  <w:num w:numId="26" w16cid:durableId="1771701897">
    <w:abstractNumId w:val="11"/>
  </w:num>
  <w:num w:numId="27" w16cid:durableId="153303817">
    <w:abstractNumId w:val="11"/>
  </w:num>
  <w:num w:numId="28" w16cid:durableId="41251459">
    <w:abstractNumId w:val="11"/>
  </w:num>
  <w:num w:numId="29" w16cid:durableId="1731414465">
    <w:abstractNumId w:val="11"/>
  </w:num>
  <w:num w:numId="30" w16cid:durableId="1339194652">
    <w:abstractNumId w:val="11"/>
  </w:num>
  <w:num w:numId="31" w16cid:durableId="1324746697">
    <w:abstractNumId w:val="11"/>
  </w:num>
  <w:num w:numId="32" w16cid:durableId="46876565">
    <w:abstractNumId w:val="4"/>
  </w:num>
  <w:num w:numId="33" w16cid:durableId="1609653909">
    <w:abstractNumId w:val="20"/>
  </w:num>
  <w:num w:numId="34" w16cid:durableId="1335692182">
    <w:abstractNumId w:val="7"/>
  </w:num>
  <w:num w:numId="35" w16cid:durableId="1103499052">
    <w:abstractNumId w:val="16"/>
  </w:num>
  <w:num w:numId="36" w16cid:durableId="289865973">
    <w:abstractNumId w:val="8"/>
  </w:num>
  <w:num w:numId="37" w16cid:durableId="1805855153">
    <w:abstractNumId w:val="14"/>
  </w:num>
  <w:num w:numId="38" w16cid:durableId="21144723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6A8"/>
    <w:rsid w:val="00002CC4"/>
    <w:rsid w:val="00022F73"/>
    <w:rsid w:val="00036C0B"/>
    <w:rsid w:val="000541FB"/>
    <w:rsid w:val="000556E3"/>
    <w:rsid w:val="000651B9"/>
    <w:rsid w:val="000676FB"/>
    <w:rsid w:val="00072E0D"/>
    <w:rsid w:val="0007516E"/>
    <w:rsid w:val="00080306"/>
    <w:rsid w:val="00083771"/>
    <w:rsid w:val="00087FE8"/>
    <w:rsid w:val="000A30FD"/>
    <w:rsid w:val="000B05B6"/>
    <w:rsid w:val="000C0B01"/>
    <w:rsid w:val="000C7C7E"/>
    <w:rsid w:val="000C7F88"/>
    <w:rsid w:val="000D0BC4"/>
    <w:rsid w:val="000D4E83"/>
    <w:rsid w:val="000D6E4F"/>
    <w:rsid w:val="000E0310"/>
    <w:rsid w:val="000F68EA"/>
    <w:rsid w:val="000F6D0E"/>
    <w:rsid w:val="000F7736"/>
    <w:rsid w:val="00100BB1"/>
    <w:rsid w:val="00104827"/>
    <w:rsid w:val="00104F15"/>
    <w:rsid w:val="00112544"/>
    <w:rsid w:val="00124F21"/>
    <w:rsid w:val="0013226F"/>
    <w:rsid w:val="0013421A"/>
    <w:rsid w:val="00156D52"/>
    <w:rsid w:val="0017097E"/>
    <w:rsid w:val="00173EF5"/>
    <w:rsid w:val="00180F50"/>
    <w:rsid w:val="001811D3"/>
    <w:rsid w:val="001858FA"/>
    <w:rsid w:val="0019027E"/>
    <w:rsid w:val="00191B10"/>
    <w:rsid w:val="0019334F"/>
    <w:rsid w:val="001A3612"/>
    <w:rsid w:val="001C7F4A"/>
    <w:rsid w:val="001D3B8F"/>
    <w:rsid w:val="001E6071"/>
    <w:rsid w:val="001F03C6"/>
    <w:rsid w:val="001F4857"/>
    <w:rsid w:val="00203245"/>
    <w:rsid w:val="00203C0C"/>
    <w:rsid w:val="002051FC"/>
    <w:rsid w:val="0021307D"/>
    <w:rsid w:val="00220208"/>
    <w:rsid w:val="002279C1"/>
    <w:rsid w:val="00230784"/>
    <w:rsid w:val="00231317"/>
    <w:rsid w:val="0023420E"/>
    <w:rsid w:val="0023686C"/>
    <w:rsid w:val="00240E72"/>
    <w:rsid w:val="00242A86"/>
    <w:rsid w:val="00251DCF"/>
    <w:rsid w:val="00254D77"/>
    <w:rsid w:val="00267C22"/>
    <w:rsid w:val="00271859"/>
    <w:rsid w:val="00275E3E"/>
    <w:rsid w:val="002776E1"/>
    <w:rsid w:val="00285F62"/>
    <w:rsid w:val="002861F7"/>
    <w:rsid w:val="002877CE"/>
    <w:rsid w:val="002A1B9F"/>
    <w:rsid w:val="002A3E22"/>
    <w:rsid w:val="002A5AAB"/>
    <w:rsid w:val="002A68FE"/>
    <w:rsid w:val="002B77A0"/>
    <w:rsid w:val="002C14E4"/>
    <w:rsid w:val="002C4B6E"/>
    <w:rsid w:val="002C57D5"/>
    <w:rsid w:val="002D27E8"/>
    <w:rsid w:val="002E5167"/>
    <w:rsid w:val="002F79B5"/>
    <w:rsid w:val="00304CAF"/>
    <w:rsid w:val="0031000A"/>
    <w:rsid w:val="00310057"/>
    <w:rsid w:val="00311D08"/>
    <w:rsid w:val="00323566"/>
    <w:rsid w:val="00326F4F"/>
    <w:rsid w:val="00331C66"/>
    <w:rsid w:val="0033773B"/>
    <w:rsid w:val="00341CE1"/>
    <w:rsid w:val="003429A3"/>
    <w:rsid w:val="003431CE"/>
    <w:rsid w:val="0034612B"/>
    <w:rsid w:val="00351EA8"/>
    <w:rsid w:val="00354222"/>
    <w:rsid w:val="003545FB"/>
    <w:rsid w:val="00356147"/>
    <w:rsid w:val="00360AFA"/>
    <w:rsid w:val="00372214"/>
    <w:rsid w:val="00373FAE"/>
    <w:rsid w:val="00377D6D"/>
    <w:rsid w:val="00390F37"/>
    <w:rsid w:val="003A3538"/>
    <w:rsid w:val="003C40CC"/>
    <w:rsid w:val="003C5367"/>
    <w:rsid w:val="003D0191"/>
    <w:rsid w:val="003D064A"/>
    <w:rsid w:val="003E5A12"/>
    <w:rsid w:val="003F0CA3"/>
    <w:rsid w:val="00405F3C"/>
    <w:rsid w:val="00406135"/>
    <w:rsid w:val="0041519C"/>
    <w:rsid w:val="00426C80"/>
    <w:rsid w:val="0043683E"/>
    <w:rsid w:val="004444E4"/>
    <w:rsid w:val="00444659"/>
    <w:rsid w:val="00445CFC"/>
    <w:rsid w:val="00446A69"/>
    <w:rsid w:val="00450BCF"/>
    <w:rsid w:val="004627F0"/>
    <w:rsid w:val="00470428"/>
    <w:rsid w:val="00471724"/>
    <w:rsid w:val="00472885"/>
    <w:rsid w:val="00472DD6"/>
    <w:rsid w:val="00475CBF"/>
    <w:rsid w:val="0048479A"/>
    <w:rsid w:val="00490C66"/>
    <w:rsid w:val="0049187F"/>
    <w:rsid w:val="00495F29"/>
    <w:rsid w:val="004A0FB0"/>
    <w:rsid w:val="004A2E6B"/>
    <w:rsid w:val="004A6ED6"/>
    <w:rsid w:val="004B1F3F"/>
    <w:rsid w:val="004C5600"/>
    <w:rsid w:val="004C7058"/>
    <w:rsid w:val="004D1D13"/>
    <w:rsid w:val="004D720F"/>
    <w:rsid w:val="004F36B7"/>
    <w:rsid w:val="004F3FF3"/>
    <w:rsid w:val="0050118D"/>
    <w:rsid w:val="00502ED7"/>
    <w:rsid w:val="005066CB"/>
    <w:rsid w:val="005073DA"/>
    <w:rsid w:val="00510DFD"/>
    <w:rsid w:val="00514F0A"/>
    <w:rsid w:val="00515B8E"/>
    <w:rsid w:val="00522E6B"/>
    <w:rsid w:val="00536678"/>
    <w:rsid w:val="00536718"/>
    <w:rsid w:val="00542434"/>
    <w:rsid w:val="0054717B"/>
    <w:rsid w:val="00552CBE"/>
    <w:rsid w:val="00554B3D"/>
    <w:rsid w:val="00557D07"/>
    <w:rsid w:val="0057165D"/>
    <w:rsid w:val="00584C75"/>
    <w:rsid w:val="00586364"/>
    <w:rsid w:val="00591484"/>
    <w:rsid w:val="005A11DF"/>
    <w:rsid w:val="005A1BD2"/>
    <w:rsid w:val="005A2982"/>
    <w:rsid w:val="005A3423"/>
    <w:rsid w:val="005D306B"/>
    <w:rsid w:val="005D3374"/>
    <w:rsid w:val="005E1459"/>
    <w:rsid w:val="005E25D5"/>
    <w:rsid w:val="005E3699"/>
    <w:rsid w:val="005E446B"/>
    <w:rsid w:val="005F449C"/>
    <w:rsid w:val="00603711"/>
    <w:rsid w:val="006150A2"/>
    <w:rsid w:val="006205EE"/>
    <w:rsid w:val="00625533"/>
    <w:rsid w:val="00625968"/>
    <w:rsid w:val="00626E60"/>
    <w:rsid w:val="00632C87"/>
    <w:rsid w:val="006423E1"/>
    <w:rsid w:val="0064700D"/>
    <w:rsid w:val="00651E64"/>
    <w:rsid w:val="00654F7B"/>
    <w:rsid w:val="006633E4"/>
    <w:rsid w:val="00663C47"/>
    <w:rsid w:val="00664D7B"/>
    <w:rsid w:val="0066522A"/>
    <w:rsid w:val="006678C6"/>
    <w:rsid w:val="00670B08"/>
    <w:rsid w:val="006760F4"/>
    <w:rsid w:val="00685F50"/>
    <w:rsid w:val="006924C0"/>
    <w:rsid w:val="00692FA1"/>
    <w:rsid w:val="006967A6"/>
    <w:rsid w:val="006A2398"/>
    <w:rsid w:val="006B18AD"/>
    <w:rsid w:val="006C2D05"/>
    <w:rsid w:val="006D111D"/>
    <w:rsid w:val="006D1683"/>
    <w:rsid w:val="006D217C"/>
    <w:rsid w:val="006E611C"/>
    <w:rsid w:val="007020BA"/>
    <w:rsid w:val="007215BE"/>
    <w:rsid w:val="00725829"/>
    <w:rsid w:val="00730C37"/>
    <w:rsid w:val="0073670C"/>
    <w:rsid w:val="007429B2"/>
    <w:rsid w:val="007534DA"/>
    <w:rsid w:val="007749A5"/>
    <w:rsid w:val="00781910"/>
    <w:rsid w:val="007856E5"/>
    <w:rsid w:val="00792BC2"/>
    <w:rsid w:val="007963F5"/>
    <w:rsid w:val="007B02C7"/>
    <w:rsid w:val="007B1626"/>
    <w:rsid w:val="007C2E60"/>
    <w:rsid w:val="007C5F08"/>
    <w:rsid w:val="007C71FD"/>
    <w:rsid w:val="007D1FB6"/>
    <w:rsid w:val="007F1356"/>
    <w:rsid w:val="007F60F6"/>
    <w:rsid w:val="007F7B88"/>
    <w:rsid w:val="00801622"/>
    <w:rsid w:val="00811AAE"/>
    <w:rsid w:val="00811C76"/>
    <w:rsid w:val="0081676F"/>
    <w:rsid w:val="0082150E"/>
    <w:rsid w:val="00823433"/>
    <w:rsid w:val="0083314A"/>
    <w:rsid w:val="00844190"/>
    <w:rsid w:val="00845B35"/>
    <w:rsid w:val="00845EBB"/>
    <w:rsid w:val="008467EA"/>
    <w:rsid w:val="00850A9B"/>
    <w:rsid w:val="00861EFD"/>
    <w:rsid w:val="008630D8"/>
    <w:rsid w:val="0087353F"/>
    <w:rsid w:val="00877826"/>
    <w:rsid w:val="008825ED"/>
    <w:rsid w:val="008876A8"/>
    <w:rsid w:val="008979A7"/>
    <w:rsid w:val="008A257A"/>
    <w:rsid w:val="008A5298"/>
    <w:rsid w:val="008A754A"/>
    <w:rsid w:val="008A7D95"/>
    <w:rsid w:val="008B2D75"/>
    <w:rsid w:val="008B4339"/>
    <w:rsid w:val="008C35DF"/>
    <w:rsid w:val="008D135A"/>
    <w:rsid w:val="008D7B82"/>
    <w:rsid w:val="008E2D37"/>
    <w:rsid w:val="008E3F95"/>
    <w:rsid w:val="008E7863"/>
    <w:rsid w:val="008F3294"/>
    <w:rsid w:val="00901B0B"/>
    <w:rsid w:val="009104D9"/>
    <w:rsid w:val="00912ADD"/>
    <w:rsid w:val="00913E17"/>
    <w:rsid w:val="009173A3"/>
    <w:rsid w:val="0093552D"/>
    <w:rsid w:val="00937B4B"/>
    <w:rsid w:val="00963BFB"/>
    <w:rsid w:val="00972635"/>
    <w:rsid w:val="00976CF2"/>
    <w:rsid w:val="00980561"/>
    <w:rsid w:val="00993D64"/>
    <w:rsid w:val="009A058F"/>
    <w:rsid w:val="009A668C"/>
    <w:rsid w:val="009C2661"/>
    <w:rsid w:val="009D00CF"/>
    <w:rsid w:val="009E0862"/>
    <w:rsid w:val="009E173B"/>
    <w:rsid w:val="009E777A"/>
    <w:rsid w:val="009F328E"/>
    <w:rsid w:val="009F412F"/>
    <w:rsid w:val="009F4503"/>
    <w:rsid w:val="009F4DE5"/>
    <w:rsid w:val="009F7F98"/>
    <w:rsid w:val="00A01168"/>
    <w:rsid w:val="00A11D98"/>
    <w:rsid w:val="00A13652"/>
    <w:rsid w:val="00A160E6"/>
    <w:rsid w:val="00A20A49"/>
    <w:rsid w:val="00A27365"/>
    <w:rsid w:val="00A33A7C"/>
    <w:rsid w:val="00A445F4"/>
    <w:rsid w:val="00A4620B"/>
    <w:rsid w:val="00A57A26"/>
    <w:rsid w:val="00A66552"/>
    <w:rsid w:val="00A75696"/>
    <w:rsid w:val="00A75CFA"/>
    <w:rsid w:val="00A75DD2"/>
    <w:rsid w:val="00A76F98"/>
    <w:rsid w:val="00AA6B64"/>
    <w:rsid w:val="00AB464E"/>
    <w:rsid w:val="00AB556C"/>
    <w:rsid w:val="00AB70F4"/>
    <w:rsid w:val="00AC0D2A"/>
    <w:rsid w:val="00AC62EB"/>
    <w:rsid w:val="00AD69F6"/>
    <w:rsid w:val="00AD75D8"/>
    <w:rsid w:val="00AE562B"/>
    <w:rsid w:val="00AF3353"/>
    <w:rsid w:val="00AF57DF"/>
    <w:rsid w:val="00AF6202"/>
    <w:rsid w:val="00B00462"/>
    <w:rsid w:val="00B05186"/>
    <w:rsid w:val="00B054E3"/>
    <w:rsid w:val="00B112EF"/>
    <w:rsid w:val="00B140F2"/>
    <w:rsid w:val="00B17C6E"/>
    <w:rsid w:val="00B26F88"/>
    <w:rsid w:val="00B52F1A"/>
    <w:rsid w:val="00B603F5"/>
    <w:rsid w:val="00B63945"/>
    <w:rsid w:val="00B63CC3"/>
    <w:rsid w:val="00B86EB8"/>
    <w:rsid w:val="00B87892"/>
    <w:rsid w:val="00B9310A"/>
    <w:rsid w:val="00B93912"/>
    <w:rsid w:val="00B93A7E"/>
    <w:rsid w:val="00BA27C4"/>
    <w:rsid w:val="00BA520C"/>
    <w:rsid w:val="00BA5CF6"/>
    <w:rsid w:val="00BA6459"/>
    <w:rsid w:val="00BA6A80"/>
    <w:rsid w:val="00BB1B9F"/>
    <w:rsid w:val="00BB44CA"/>
    <w:rsid w:val="00BB7646"/>
    <w:rsid w:val="00BC07B6"/>
    <w:rsid w:val="00BD53F3"/>
    <w:rsid w:val="00BE5D3A"/>
    <w:rsid w:val="00C00DED"/>
    <w:rsid w:val="00C10649"/>
    <w:rsid w:val="00C113A9"/>
    <w:rsid w:val="00C137B5"/>
    <w:rsid w:val="00C1459F"/>
    <w:rsid w:val="00C2019D"/>
    <w:rsid w:val="00C26FC7"/>
    <w:rsid w:val="00C30B35"/>
    <w:rsid w:val="00C423C3"/>
    <w:rsid w:val="00C42794"/>
    <w:rsid w:val="00C45DDC"/>
    <w:rsid w:val="00C5693D"/>
    <w:rsid w:val="00C6609F"/>
    <w:rsid w:val="00C71404"/>
    <w:rsid w:val="00C722CF"/>
    <w:rsid w:val="00C733F8"/>
    <w:rsid w:val="00C734E3"/>
    <w:rsid w:val="00C776F7"/>
    <w:rsid w:val="00C8183F"/>
    <w:rsid w:val="00C872DA"/>
    <w:rsid w:val="00C91892"/>
    <w:rsid w:val="00C93813"/>
    <w:rsid w:val="00CA1940"/>
    <w:rsid w:val="00CC5AD8"/>
    <w:rsid w:val="00CC6967"/>
    <w:rsid w:val="00CC75E2"/>
    <w:rsid w:val="00CD20F8"/>
    <w:rsid w:val="00CD545B"/>
    <w:rsid w:val="00CD72EA"/>
    <w:rsid w:val="00CF1114"/>
    <w:rsid w:val="00CF42A3"/>
    <w:rsid w:val="00CF5D7B"/>
    <w:rsid w:val="00CF6F6B"/>
    <w:rsid w:val="00D00216"/>
    <w:rsid w:val="00D1040A"/>
    <w:rsid w:val="00D17D4C"/>
    <w:rsid w:val="00D269E1"/>
    <w:rsid w:val="00D26D1C"/>
    <w:rsid w:val="00D3028F"/>
    <w:rsid w:val="00D32F48"/>
    <w:rsid w:val="00D36949"/>
    <w:rsid w:val="00D555D7"/>
    <w:rsid w:val="00D70D57"/>
    <w:rsid w:val="00D73DF1"/>
    <w:rsid w:val="00D84D66"/>
    <w:rsid w:val="00D8536F"/>
    <w:rsid w:val="00D8595E"/>
    <w:rsid w:val="00DA269D"/>
    <w:rsid w:val="00DA3FE2"/>
    <w:rsid w:val="00DB7D78"/>
    <w:rsid w:val="00DC516C"/>
    <w:rsid w:val="00DD206A"/>
    <w:rsid w:val="00DD286C"/>
    <w:rsid w:val="00DD3BAC"/>
    <w:rsid w:val="00DD4343"/>
    <w:rsid w:val="00DF3029"/>
    <w:rsid w:val="00DF54AA"/>
    <w:rsid w:val="00DF5BA0"/>
    <w:rsid w:val="00E06F5C"/>
    <w:rsid w:val="00E13908"/>
    <w:rsid w:val="00E15257"/>
    <w:rsid w:val="00E23647"/>
    <w:rsid w:val="00E265FD"/>
    <w:rsid w:val="00E2762B"/>
    <w:rsid w:val="00E27E2E"/>
    <w:rsid w:val="00E4001B"/>
    <w:rsid w:val="00E40BD8"/>
    <w:rsid w:val="00E428F6"/>
    <w:rsid w:val="00E43E73"/>
    <w:rsid w:val="00E61923"/>
    <w:rsid w:val="00E64A19"/>
    <w:rsid w:val="00E6565B"/>
    <w:rsid w:val="00E84788"/>
    <w:rsid w:val="00E95F03"/>
    <w:rsid w:val="00EA0263"/>
    <w:rsid w:val="00EA7686"/>
    <w:rsid w:val="00EB211D"/>
    <w:rsid w:val="00EB71AF"/>
    <w:rsid w:val="00EB764D"/>
    <w:rsid w:val="00EB7874"/>
    <w:rsid w:val="00EC5B9E"/>
    <w:rsid w:val="00EE4FB0"/>
    <w:rsid w:val="00EF1C46"/>
    <w:rsid w:val="00EF723F"/>
    <w:rsid w:val="00F0247C"/>
    <w:rsid w:val="00F024E5"/>
    <w:rsid w:val="00F1745A"/>
    <w:rsid w:val="00F20A19"/>
    <w:rsid w:val="00F31F38"/>
    <w:rsid w:val="00F37129"/>
    <w:rsid w:val="00F42ECC"/>
    <w:rsid w:val="00F46AC2"/>
    <w:rsid w:val="00F522A1"/>
    <w:rsid w:val="00F62BC4"/>
    <w:rsid w:val="00F65B16"/>
    <w:rsid w:val="00F86F36"/>
    <w:rsid w:val="00F955BC"/>
    <w:rsid w:val="00FB0F72"/>
    <w:rsid w:val="00FC2C28"/>
    <w:rsid w:val="00FD03AD"/>
    <w:rsid w:val="00FD0F01"/>
    <w:rsid w:val="00FD661A"/>
    <w:rsid w:val="00FE3013"/>
    <w:rsid w:val="00FF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F7A0DA"/>
  <w15:docId w15:val="{64441064-6F7E-433F-8B2C-D646101DE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2794"/>
    <w:rPr>
      <w:rFonts w:ascii="Arial" w:hAnsi="Arial"/>
      <w:lang w:val="es-CO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DA26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</w:style>
  <w:style w:type="paragraph" w:styleId="TDC1">
    <w:name w:val="toc 1"/>
    <w:basedOn w:val="Normal"/>
    <w:next w:val="Normal"/>
    <w:autoRedefine/>
    <w:semiHidden/>
    <w:rsid w:val="00C00DED"/>
    <w:pPr>
      <w:tabs>
        <w:tab w:val="left" w:pos="400"/>
        <w:tab w:val="right" w:leader="dot" w:pos="8494"/>
      </w:tabs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character" w:styleId="Refdecomentario">
    <w:name w:val="annotation reference"/>
    <w:basedOn w:val="Fuentedeprrafopredeter"/>
    <w:semiHidden/>
    <w:rsid w:val="007C71FD"/>
    <w:rPr>
      <w:sz w:val="16"/>
      <w:szCs w:val="16"/>
    </w:rPr>
  </w:style>
  <w:style w:type="paragraph" w:styleId="Textocomentario">
    <w:name w:val="annotation text"/>
    <w:basedOn w:val="Normal"/>
    <w:semiHidden/>
    <w:rsid w:val="007C71FD"/>
  </w:style>
  <w:style w:type="paragraph" w:styleId="Asuntodelcomentario">
    <w:name w:val="annotation subject"/>
    <w:basedOn w:val="Textocomentario"/>
    <w:next w:val="Textocomentario"/>
    <w:semiHidden/>
    <w:rsid w:val="007C71FD"/>
    <w:rPr>
      <w:b/>
      <w:bCs/>
    </w:rPr>
  </w:style>
  <w:style w:type="paragraph" w:styleId="Textodeglobo">
    <w:name w:val="Balloon Text"/>
    <w:basedOn w:val="Normal"/>
    <w:semiHidden/>
    <w:rsid w:val="007C71FD"/>
    <w:rPr>
      <w:rFonts w:ascii="Tahoma" w:hAnsi="Tahoma" w:cs="Tahoma"/>
      <w:sz w:val="16"/>
      <w:szCs w:val="16"/>
    </w:rPr>
  </w:style>
  <w:style w:type="paragraph" w:customStyle="1" w:styleId="Text">
    <w:name w:val="Text"/>
    <w:basedOn w:val="Normal"/>
    <w:link w:val="TextCar"/>
    <w:rsid w:val="00801622"/>
    <w:pPr>
      <w:widowControl w:val="0"/>
      <w:autoSpaceDE w:val="0"/>
      <w:autoSpaceDN w:val="0"/>
      <w:spacing w:line="252" w:lineRule="auto"/>
      <w:ind w:firstLine="202"/>
      <w:jc w:val="both"/>
    </w:pPr>
    <w:rPr>
      <w:lang w:val="en-US"/>
    </w:rPr>
  </w:style>
  <w:style w:type="character" w:customStyle="1" w:styleId="TextCar">
    <w:name w:val="Text Car"/>
    <w:basedOn w:val="Fuentedeprrafopredeter"/>
    <w:link w:val="Text"/>
    <w:rsid w:val="00801622"/>
    <w:rPr>
      <w:rFonts w:ascii="Arial" w:hAnsi="Arial"/>
      <w:lang w:val="en-US" w:eastAsia="en-US" w:bidi="ar-SA"/>
    </w:rPr>
  </w:style>
  <w:style w:type="character" w:customStyle="1" w:styleId="mainpage1">
    <w:name w:val="mainpage1"/>
    <w:basedOn w:val="Fuentedeprrafopredeter"/>
    <w:rsid w:val="00036C0B"/>
    <w:rPr>
      <w:rFonts w:ascii="Verdana" w:hAnsi="Verdana" w:hint="default"/>
      <w:color w:val="333333"/>
      <w:sz w:val="18"/>
      <w:szCs w:val="18"/>
    </w:rPr>
  </w:style>
  <w:style w:type="character" w:styleId="nfasis">
    <w:name w:val="Emphasis"/>
    <w:basedOn w:val="Fuentedeprrafopredeter"/>
    <w:qFormat/>
    <w:rsid w:val="00664D7B"/>
    <w:rPr>
      <w:i/>
      <w:iCs/>
    </w:rPr>
  </w:style>
  <w:style w:type="paragraph" w:styleId="Textoindependiente3">
    <w:name w:val="Body Text 3"/>
    <w:basedOn w:val="Normal"/>
    <w:rsid w:val="00351EA8"/>
    <w:pPr>
      <w:jc w:val="both"/>
    </w:pPr>
    <w:rPr>
      <w:rFonts w:cs="Arial"/>
      <w:snapToGrid w:val="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nombreProyecto-nombreComponente-Plan001.dot</Template>
  <TotalTime>16</TotalTime>
  <Pages>6</Pages>
  <Words>727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4721</CharactersWithSpaces>
  <SharedDoc>false</SharedDoc>
  <HLinks>
    <vt:vector size="144" baseType="variant">
      <vt:variant>
        <vt:i4>7733248</vt:i4>
      </vt:variant>
      <vt:variant>
        <vt:i4>141</vt:i4>
      </vt:variant>
      <vt:variant>
        <vt:i4>0</vt:i4>
      </vt:variant>
      <vt:variant>
        <vt:i4>5</vt:i4>
      </vt:variant>
      <vt:variant>
        <vt:lpwstr>mailto:paperez@uniandes.edu.co</vt:lpwstr>
      </vt:variant>
      <vt:variant>
        <vt:lpwstr/>
      </vt:variant>
      <vt:variant>
        <vt:i4>1900595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_Toc162239374</vt:lpwstr>
      </vt:variant>
      <vt:variant>
        <vt:i4>1900595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_Toc162239373</vt:lpwstr>
      </vt:variant>
      <vt:variant>
        <vt:i4>1900595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_Toc162239372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_Toc162239371</vt:lpwstr>
      </vt:variant>
      <vt:variant>
        <vt:i4>1900595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_Toc162239370</vt:lpwstr>
      </vt:variant>
      <vt:variant>
        <vt:i4>1835059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_Toc162239369</vt:lpwstr>
      </vt:variant>
      <vt:variant>
        <vt:i4>1835059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_Toc162239368</vt:lpwstr>
      </vt:variant>
      <vt:variant>
        <vt:i4>1835059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_Toc162239367</vt:lpwstr>
      </vt:variant>
      <vt:variant>
        <vt:i4>1835059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_Toc162239366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_Toc162239365</vt:lpwstr>
      </vt:variant>
      <vt:variant>
        <vt:i4>1835059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_Toc162239364</vt:lpwstr>
      </vt:variant>
      <vt:variant>
        <vt:i4>1835059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_Toc162239363</vt:lpwstr>
      </vt:variant>
      <vt:variant>
        <vt:i4>1835059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_Toc162239362</vt:lpwstr>
      </vt:variant>
      <vt:variant>
        <vt:i4>1835059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_Toc162239361</vt:lpwstr>
      </vt:variant>
      <vt:variant>
        <vt:i4>1835059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_Toc162239360</vt:lpwstr>
      </vt:variant>
      <vt:variant>
        <vt:i4>2031667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_Toc162239359</vt:lpwstr>
      </vt:variant>
      <vt:variant>
        <vt:i4>2031667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_Toc162239358</vt:lpwstr>
      </vt:variant>
      <vt:variant>
        <vt:i4>2031667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_Toc162239357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_Toc162239356</vt:lpwstr>
      </vt:variant>
      <vt:variant>
        <vt:i4>2031667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_Toc162239355</vt:lpwstr>
      </vt:variant>
      <vt:variant>
        <vt:i4>2031667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_Toc162239354</vt:lpwstr>
      </vt:variant>
      <vt:variant>
        <vt:i4>2031667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_Toc162239353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_Toc162239352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JP</dc:creator>
  <cp:lastModifiedBy>DIEGO ALEJANDRO DIAZ MONTEJO</cp:lastModifiedBy>
  <cp:revision>6</cp:revision>
  <cp:lastPrinted>2007-03-07T22:16:00Z</cp:lastPrinted>
  <dcterms:created xsi:type="dcterms:W3CDTF">2016-09-13T15:05:00Z</dcterms:created>
  <dcterms:modified xsi:type="dcterms:W3CDTF">2026-04-08T16:03:00Z</dcterms:modified>
</cp:coreProperties>
</file>