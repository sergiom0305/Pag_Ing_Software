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969D" w14:textId="77777777" w:rsidR="006760F4" w:rsidRPr="00F750EE" w:rsidRDefault="00705A7F" w:rsidP="002D5B96">
      <w:pPr>
        <w:rPr>
          <w:rFonts w:cs="Arial"/>
          <w:color w:val="BFBFBF" w:themeColor="background1" w:themeShade="BF"/>
          <w:sz w:val="18"/>
          <w:szCs w:val="18"/>
        </w:rPr>
      </w:pPr>
      <w:r w:rsidRPr="00F750EE">
        <w:rPr>
          <w:rFonts w:cs="Arial"/>
          <w:color w:val="BFBFBF" w:themeColor="background1" w:themeShade="BF"/>
          <w:sz w:val="18"/>
          <w:szCs w:val="18"/>
        </w:rPr>
        <w:t xml:space="preserve">&lt;La plantilla se debe 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dili</w:t>
      </w:r>
      <w:r w:rsidRPr="00F750EE">
        <w:rPr>
          <w:rFonts w:cs="Arial"/>
          <w:color w:val="BFBFBF" w:themeColor="background1" w:themeShade="BF"/>
          <w:sz w:val="18"/>
          <w:szCs w:val="18"/>
        </w:rPr>
        <w:t>gen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ciar</w:t>
      </w:r>
      <w:r w:rsidR="00F750EE">
        <w:rPr>
          <w:rFonts w:cs="Arial"/>
          <w:color w:val="BFBFBF" w:themeColor="background1" w:themeShade="BF"/>
          <w:sz w:val="18"/>
          <w:szCs w:val="18"/>
        </w:rPr>
        <w:t xml:space="preserve"> por cada caso de prueba</w:t>
      </w:r>
      <w:r w:rsidRPr="00F750EE">
        <w:rPr>
          <w:rFonts w:cs="Arial"/>
          <w:color w:val="BFBFBF" w:themeColor="background1" w:themeShade="BF"/>
          <w:sz w:val="18"/>
          <w:szCs w:val="18"/>
        </w:rPr>
        <w:t>&gt;</w:t>
      </w:r>
    </w:p>
    <w:p w14:paraId="2DC0BCC9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50C8B67F" w14:textId="77777777" w:rsidTr="00243929">
        <w:tc>
          <w:tcPr>
            <w:tcW w:w="8472" w:type="dxa"/>
            <w:gridSpan w:val="8"/>
            <w:shd w:val="clear" w:color="auto" w:fill="B3B3B3"/>
          </w:tcPr>
          <w:p w14:paraId="561723E4" w14:textId="77777777" w:rsidR="00B81FF8" w:rsidRPr="00BA6A80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Pr="00B81FF8">
              <w:rPr>
                <w:color w:val="F2F2F2" w:themeColor="background1" w:themeShade="F2"/>
                <w:sz w:val="18"/>
                <w:szCs w:val="18"/>
                <w:lang w:val="es-ES"/>
              </w:rPr>
              <w:t>&lt;Nombre&gt;</w:t>
            </w:r>
          </w:p>
        </w:tc>
      </w:tr>
      <w:tr w:rsidR="00B81FF8" w:rsidRPr="00BA6A80" w14:paraId="0B15DFF4" w14:textId="77777777" w:rsidTr="00243929">
        <w:tc>
          <w:tcPr>
            <w:tcW w:w="3794" w:type="dxa"/>
            <w:gridSpan w:val="4"/>
          </w:tcPr>
          <w:p w14:paraId="3F0E09B8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</w:tcPr>
          <w:p w14:paraId="18979AAF" w14:textId="77777777"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3F27814A" w14:textId="77777777" w:rsidTr="00243929">
        <w:tc>
          <w:tcPr>
            <w:tcW w:w="3794" w:type="dxa"/>
            <w:gridSpan w:val="4"/>
          </w:tcPr>
          <w:p w14:paraId="613D45D7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</w:tcPr>
          <w:p w14:paraId="06AD3DC6" w14:textId="77777777"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&lt;Autor&gt;</w:t>
            </w:r>
          </w:p>
        </w:tc>
      </w:tr>
      <w:tr w:rsidR="00B81FF8" w:rsidRPr="00BA6A80" w14:paraId="08EA625F" w14:textId="77777777" w:rsidTr="00243929">
        <w:tc>
          <w:tcPr>
            <w:tcW w:w="3794" w:type="dxa"/>
            <w:gridSpan w:val="4"/>
          </w:tcPr>
          <w:p w14:paraId="6997BBBD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</w:tcPr>
          <w:p w14:paraId="7D0A22EA" w14:textId="77777777" w:rsidR="00B81FF8" w:rsidRPr="00BA6A80" w:rsidRDefault="00B81FF8" w:rsidP="00E23A27">
            <w:p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Validar el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Caso Uso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 w:rsidRPr="00BA6A80">
              <w:rPr>
                <w:sz w:val="18"/>
                <w:szCs w:val="18"/>
                <w:lang w:val="es-ES"/>
              </w:rPr>
              <w:t xml:space="preserve">. 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Nombre del caso de uso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14:paraId="3FC19A72" w14:textId="77777777" w:rsidTr="00243929">
        <w:tc>
          <w:tcPr>
            <w:tcW w:w="3794" w:type="dxa"/>
            <w:gridSpan w:val="4"/>
          </w:tcPr>
          <w:p w14:paraId="22CC97A0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</w:tcPr>
          <w:p w14:paraId="1DE1A90C" w14:textId="77777777" w:rsidR="00B81FF8" w:rsidRPr="00BA6A80" w:rsidRDefault="00B81FF8" w:rsidP="00B81FF8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Ejecutar el Script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Nombre del script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 xml:space="preserve">               </w:t>
            </w:r>
            <w:r w:rsidR="00E23A27">
              <w:rPr>
                <w:sz w:val="18"/>
                <w:szCs w:val="18"/>
                <w:lang w:val="es-ES"/>
              </w:rPr>
              <w:t>para</w:t>
            </w:r>
            <w:r w:rsidRPr="00BA6A80">
              <w:rPr>
                <w:sz w:val="18"/>
                <w:szCs w:val="18"/>
                <w:lang w:val="es-ES"/>
              </w:rPr>
              <w:t xml:space="preserve">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Objetivo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  <w:p w14:paraId="751EF59E" w14:textId="77777777" w:rsidR="00B81FF8" w:rsidRPr="00E23A27" w:rsidRDefault="00E23A27" w:rsidP="00E23A27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Ejecutar el Script 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>Nombre del script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 xml:space="preserve">               </w:t>
            </w:r>
            <w:r>
              <w:rPr>
                <w:sz w:val="18"/>
                <w:szCs w:val="18"/>
                <w:lang w:val="es-ES"/>
              </w:rPr>
              <w:t>para</w:t>
            </w:r>
            <w:r w:rsidRPr="00BA6A80">
              <w:rPr>
                <w:sz w:val="18"/>
                <w:szCs w:val="18"/>
                <w:lang w:val="es-ES"/>
              </w:rPr>
              <w:t xml:space="preserve"> 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>Objetivo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14:paraId="49BCD0F1" w14:textId="77777777" w:rsidTr="00243929">
        <w:tc>
          <w:tcPr>
            <w:tcW w:w="8472" w:type="dxa"/>
            <w:gridSpan w:val="8"/>
            <w:shd w:val="clear" w:color="auto" w:fill="B3B3B3"/>
          </w:tcPr>
          <w:p w14:paraId="014EDE8F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4E482AF2" w14:textId="77777777" w:rsidTr="00243929">
        <w:tc>
          <w:tcPr>
            <w:tcW w:w="675" w:type="dxa"/>
            <w:shd w:val="clear" w:color="auto" w:fill="E6E6E6"/>
            <w:vAlign w:val="center"/>
          </w:tcPr>
          <w:p w14:paraId="6BA881D8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3A8A2E09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6214DEC4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55B2FAB1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B81FF8" w:rsidRPr="00BA6A80" w14:paraId="3D748DD1" w14:textId="77777777" w:rsidTr="00243929">
        <w:tc>
          <w:tcPr>
            <w:tcW w:w="675" w:type="dxa"/>
          </w:tcPr>
          <w:p w14:paraId="41A46D2A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5BFCC9A2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BD042D7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4FA0F6AA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6D23B950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0E891EF0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47D0D646" w14:textId="77777777" w:rsidTr="00243929">
        <w:tc>
          <w:tcPr>
            <w:tcW w:w="675" w:type="dxa"/>
          </w:tcPr>
          <w:p w14:paraId="3B716058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0789EC82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142F737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1112D778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1AE0CBF2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CFCC2FA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0498A75B" w14:textId="77777777" w:rsidTr="00243929">
        <w:tc>
          <w:tcPr>
            <w:tcW w:w="675" w:type="dxa"/>
          </w:tcPr>
          <w:p w14:paraId="31B9130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41B8D9F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014C854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485627DD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C4431F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F3D7AB1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7D3F78CC" w14:textId="77777777" w:rsidTr="00243929">
        <w:tc>
          <w:tcPr>
            <w:tcW w:w="675" w:type="dxa"/>
          </w:tcPr>
          <w:p w14:paraId="6F58F35F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427D6EE2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113B92E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CB3F4D3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EC417B3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3CDE7B9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120859AB" w14:textId="77777777" w:rsidTr="00243929">
        <w:tc>
          <w:tcPr>
            <w:tcW w:w="675" w:type="dxa"/>
          </w:tcPr>
          <w:p w14:paraId="070A2D1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C706BF3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FEA23A3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46626AB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5DE62ABD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62026C79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65C87046" w14:textId="77777777" w:rsidTr="00243929">
        <w:tc>
          <w:tcPr>
            <w:tcW w:w="675" w:type="dxa"/>
          </w:tcPr>
          <w:p w14:paraId="6564A453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100EEA0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BCF4E3B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5AF93308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5278EA7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799860D9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52DF248B" w14:textId="77777777" w:rsidTr="00243929">
        <w:tc>
          <w:tcPr>
            <w:tcW w:w="675" w:type="dxa"/>
          </w:tcPr>
          <w:p w14:paraId="5588089E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EBF7169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16EA514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CBFEB99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9BE25D3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7EBDCFF0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56A473A2" w14:textId="77777777" w:rsidTr="00243929">
        <w:tc>
          <w:tcPr>
            <w:tcW w:w="675" w:type="dxa"/>
          </w:tcPr>
          <w:p w14:paraId="5589DA29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48345CA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B1929A0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F5ED7C2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4881840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141722F3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6CC61734" w14:textId="77777777" w:rsidTr="00243929">
        <w:tc>
          <w:tcPr>
            <w:tcW w:w="675" w:type="dxa"/>
          </w:tcPr>
          <w:p w14:paraId="7DF4DFE5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63E506C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FA01F5F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CE034B7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1053029C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5B97E201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5482F839" w14:textId="77777777" w:rsidTr="00243929">
        <w:tc>
          <w:tcPr>
            <w:tcW w:w="8472" w:type="dxa"/>
            <w:gridSpan w:val="8"/>
            <w:shd w:val="clear" w:color="auto" w:fill="B3B3B3"/>
          </w:tcPr>
          <w:p w14:paraId="067513BD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0C76B787" w14:textId="77777777" w:rsidTr="00243929">
        <w:tc>
          <w:tcPr>
            <w:tcW w:w="8472" w:type="dxa"/>
            <w:gridSpan w:val="8"/>
          </w:tcPr>
          <w:p w14:paraId="3F79963F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3685CC2C" w14:textId="77777777" w:rsidR="00B81FF8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45F6934B" w14:textId="77777777" w:rsidR="00E23A27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F7D7FE3" w14:textId="77777777" w:rsidR="00E23A27" w:rsidRPr="00BA6A80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C9FE09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66B52B68" w14:textId="77777777" w:rsidTr="00243929">
        <w:tc>
          <w:tcPr>
            <w:tcW w:w="2118" w:type="dxa"/>
            <w:gridSpan w:val="2"/>
            <w:shd w:val="clear" w:color="auto" w:fill="B3B3B3"/>
            <w:vAlign w:val="center"/>
          </w:tcPr>
          <w:p w14:paraId="416B66E5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50574984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3FAC1D2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48E63C1A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439C855D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4F4F20D4" w14:textId="77777777" w:rsidR="00B81FF8" w:rsidRDefault="00B81FF8" w:rsidP="002D5B96">
      <w:pPr>
        <w:rPr>
          <w:rFonts w:cs="Arial"/>
          <w:sz w:val="18"/>
          <w:szCs w:val="18"/>
        </w:rPr>
      </w:pPr>
    </w:p>
    <w:p w14:paraId="29AB3C02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48A1DDFA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2929EE26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475095C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4CDA62D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606CC478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47BA0B4E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22A051D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798E3F4A" w14:textId="77777777" w:rsidR="001E748C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611EF7D6" w14:textId="77777777" w:rsidR="00F750EE" w:rsidRPr="00AF36C5" w:rsidRDefault="00F750EE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7C16B39E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0DF59D4D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7B7067CA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6A56" w14:textId="77777777" w:rsidR="00A151F8" w:rsidRDefault="00A151F8">
      <w:r>
        <w:separator/>
      </w:r>
    </w:p>
  </w:endnote>
  <w:endnote w:type="continuationSeparator" w:id="0">
    <w:p w14:paraId="20B4BB18" w14:textId="77777777" w:rsidR="00A151F8" w:rsidRDefault="00A15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4CD7" w14:textId="77777777" w:rsidR="00F10567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</w:p>
  <w:p w14:paraId="004BF87B" w14:textId="77777777" w:rsidR="00F10567" w:rsidRDefault="00F10567">
    <w:pPr>
      <w:pStyle w:val="Piedepgina"/>
      <w:pBdr>
        <w:top w:val="single" w:sz="4" w:space="1" w:color="auto"/>
      </w:pBdr>
      <w:rPr>
        <w:sz w:val="18"/>
        <w:szCs w:val="18"/>
      </w:rPr>
    </w:pPr>
    <w:proofErr w:type="spellStart"/>
    <w:r>
      <w:rPr>
        <w:sz w:val="18"/>
        <w:szCs w:val="18"/>
      </w:rPr>
      <w:t>DieselMaps</w:t>
    </w:r>
    <w:proofErr w:type="spellEnd"/>
  </w:p>
  <w:p w14:paraId="5E1AE15F" w14:textId="537EE4D5" w:rsidR="000B2569" w:rsidRPr="002D5B96" w:rsidRDefault="00F10567">
    <w:pPr>
      <w:pStyle w:val="Piedepgina"/>
      <w:pBdr>
        <w:top w:val="single" w:sz="4" w:space="1" w:color="auto"/>
      </w:pBdr>
      <w:rPr>
        <w:sz w:val="18"/>
        <w:szCs w:val="18"/>
      </w:rPr>
    </w:pPr>
    <w:r>
      <w:rPr>
        <w:sz w:val="18"/>
        <w:szCs w:val="18"/>
      </w:rPr>
      <w:t>Firmado por líder de calidad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E027" w14:textId="77777777" w:rsidR="00A151F8" w:rsidRDefault="00A151F8">
      <w:r>
        <w:separator/>
      </w:r>
    </w:p>
  </w:footnote>
  <w:footnote w:type="continuationSeparator" w:id="0">
    <w:p w14:paraId="321B42F8" w14:textId="77777777" w:rsidR="00A151F8" w:rsidRDefault="00A15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7FF24B3A" w14:textId="77777777" w:rsidTr="002B5BEC">
      <w:trPr>
        <w:trHeight w:val="1135"/>
      </w:trPr>
      <w:tc>
        <w:tcPr>
          <w:tcW w:w="1586" w:type="dxa"/>
        </w:tcPr>
        <w:p w14:paraId="6B598924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778EDAAD" wp14:editId="3E680A98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64EF2782" w14:textId="77777777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14:paraId="43BE8B49" w14:textId="48B1D17A" w:rsidR="00842334" w:rsidRPr="002D5B96" w:rsidRDefault="00F10567" w:rsidP="00F10567">
          <w:pPr>
            <w:jc w:val="both"/>
            <w:rPr>
              <w:b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7E0048A4" wp14:editId="6EC9A452">
                <wp:extent cx="884555" cy="884555"/>
                <wp:effectExtent l="0" t="0" r="0" b="0"/>
                <wp:docPr id="191541387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884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1E21A913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0D3CFCDD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77BD6972" w14:textId="3BD6B6BF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F10567">
            <w:rPr>
              <w:b/>
            </w:rPr>
            <w:t>DieselMaps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38833F56" w14:textId="461D9C3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r w:rsidR="00F10567">
            <w:rPr>
              <w:b/>
              <w:sz w:val="18"/>
              <w:szCs w:val="18"/>
            </w:rPr>
            <w:t>2</w:t>
          </w:r>
        </w:p>
      </w:tc>
    </w:tr>
    <w:tr w:rsidR="00842334" w14:paraId="0741F139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0C6007C9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5B17613E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2AFA5C58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61B5671F" w14:textId="372D81A6" w:rsidR="00842334" w:rsidRPr="00466334" w:rsidRDefault="00F10567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07CFCCD6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7287110">
    <w:abstractNumId w:val="14"/>
  </w:num>
  <w:num w:numId="2" w16cid:durableId="632754578">
    <w:abstractNumId w:val="21"/>
  </w:num>
  <w:num w:numId="3" w16cid:durableId="15659880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7207245">
    <w:abstractNumId w:val="0"/>
  </w:num>
  <w:num w:numId="5" w16cid:durableId="2140801038">
    <w:abstractNumId w:val="27"/>
  </w:num>
  <w:num w:numId="6" w16cid:durableId="2079472728">
    <w:abstractNumId w:val="28"/>
  </w:num>
  <w:num w:numId="7" w16cid:durableId="773477889">
    <w:abstractNumId w:val="24"/>
  </w:num>
  <w:num w:numId="8" w16cid:durableId="2107604480">
    <w:abstractNumId w:val="12"/>
  </w:num>
  <w:num w:numId="9" w16cid:durableId="544878871">
    <w:abstractNumId w:val="7"/>
  </w:num>
  <w:num w:numId="10" w16cid:durableId="1857578291">
    <w:abstractNumId w:val="22"/>
  </w:num>
  <w:num w:numId="11" w16cid:durableId="865101972">
    <w:abstractNumId w:val="3"/>
  </w:num>
  <w:num w:numId="12" w16cid:durableId="1534922815">
    <w:abstractNumId w:val="21"/>
  </w:num>
  <w:num w:numId="13" w16cid:durableId="1636637168">
    <w:abstractNumId w:val="21"/>
  </w:num>
  <w:num w:numId="14" w16cid:durableId="1373070313">
    <w:abstractNumId w:val="21"/>
  </w:num>
  <w:num w:numId="15" w16cid:durableId="360519858">
    <w:abstractNumId w:val="21"/>
  </w:num>
  <w:num w:numId="16" w16cid:durableId="1681084821">
    <w:abstractNumId w:val="21"/>
  </w:num>
  <w:num w:numId="17" w16cid:durableId="554510547">
    <w:abstractNumId w:val="8"/>
  </w:num>
  <w:num w:numId="18" w16cid:durableId="696126291">
    <w:abstractNumId w:val="4"/>
  </w:num>
  <w:num w:numId="19" w16cid:durableId="1218933612">
    <w:abstractNumId w:val="21"/>
  </w:num>
  <w:num w:numId="20" w16cid:durableId="1395012371">
    <w:abstractNumId w:val="21"/>
  </w:num>
  <w:num w:numId="21" w16cid:durableId="456337585">
    <w:abstractNumId w:val="21"/>
  </w:num>
  <w:num w:numId="22" w16cid:durableId="1049762587">
    <w:abstractNumId w:val="18"/>
  </w:num>
  <w:num w:numId="23" w16cid:durableId="2033605891">
    <w:abstractNumId w:val="21"/>
  </w:num>
  <w:num w:numId="24" w16cid:durableId="591402604">
    <w:abstractNumId w:val="17"/>
  </w:num>
  <w:num w:numId="25" w16cid:durableId="1635140858">
    <w:abstractNumId w:val="32"/>
  </w:num>
  <w:num w:numId="26" w16cid:durableId="1469279143">
    <w:abstractNumId w:val="21"/>
  </w:num>
  <w:num w:numId="27" w16cid:durableId="1518079217">
    <w:abstractNumId w:val="21"/>
  </w:num>
  <w:num w:numId="28" w16cid:durableId="1726878505">
    <w:abstractNumId w:val="1"/>
  </w:num>
  <w:num w:numId="29" w16cid:durableId="227881139">
    <w:abstractNumId w:val="19"/>
  </w:num>
  <w:num w:numId="30" w16cid:durableId="1678078214">
    <w:abstractNumId w:val="9"/>
  </w:num>
  <w:num w:numId="31" w16cid:durableId="1107429878">
    <w:abstractNumId w:val="10"/>
  </w:num>
  <w:num w:numId="32" w16cid:durableId="642078202">
    <w:abstractNumId w:val="6"/>
  </w:num>
  <w:num w:numId="33" w16cid:durableId="908733349">
    <w:abstractNumId w:val="5"/>
  </w:num>
  <w:num w:numId="34" w16cid:durableId="282466111">
    <w:abstractNumId w:val="33"/>
  </w:num>
  <w:num w:numId="35" w16cid:durableId="347292309">
    <w:abstractNumId w:val="23"/>
  </w:num>
  <w:num w:numId="36" w16cid:durableId="1648391986">
    <w:abstractNumId w:val="11"/>
  </w:num>
  <w:num w:numId="37" w16cid:durableId="1651520280">
    <w:abstractNumId w:val="16"/>
  </w:num>
  <w:num w:numId="38" w16cid:durableId="1824422766">
    <w:abstractNumId w:val="26"/>
  </w:num>
  <w:num w:numId="39" w16cid:durableId="1533953631">
    <w:abstractNumId w:val="15"/>
  </w:num>
  <w:num w:numId="40" w16cid:durableId="919751484">
    <w:abstractNumId w:val="2"/>
  </w:num>
  <w:num w:numId="41" w16cid:durableId="1332949630">
    <w:abstractNumId w:val="30"/>
  </w:num>
  <w:num w:numId="42" w16cid:durableId="2094157052">
    <w:abstractNumId w:val="13"/>
  </w:num>
  <w:num w:numId="43" w16cid:durableId="2097744814">
    <w:abstractNumId w:val="29"/>
  </w:num>
  <w:num w:numId="44" w16cid:durableId="897402586">
    <w:abstractNumId w:val="31"/>
  </w:num>
  <w:num w:numId="45" w16cid:durableId="339161439">
    <w:abstractNumId w:val="20"/>
  </w:num>
  <w:num w:numId="46" w16cid:durableId="490369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6A8"/>
    <w:rsid w:val="000022A9"/>
    <w:rsid w:val="00005157"/>
    <w:rsid w:val="00032FC8"/>
    <w:rsid w:val="00046E5F"/>
    <w:rsid w:val="00060A99"/>
    <w:rsid w:val="0006260D"/>
    <w:rsid w:val="000822E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151F8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1FF8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F10567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67933B"/>
  <w15:docId w15:val="{68F2E1DC-C9AB-4446-8CF5-C6E10394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3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DIEGO ALEJANDRO DIAZ MONTEJO</cp:lastModifiedBy>
  <cp:revision>4</cp:revision>
  <cp:lastPrinted>2016-09-05T18:45:00Z</cp:lastPrinted>
  <dcterms:created xsi:type="dcterms:W3CDTF">2016-09-05T18:43:00Z</dcterms:created>
  <dcterms:modified xsi:type="dcterms:W3CDTF">2026-04-08T16:03:00Z</dcterms:modified>
</cp:coreProperties>
</file>